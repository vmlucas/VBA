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36F0CB" w14:textId="77777777" w:rsidR="008A554B" w:rsidRPr="00FE3826" w:rsidRDefault="008A554B" w:rsidP="00AE434F">
      <w:pPr>
        <w:pStyle w:val="FluxoAlternativo"/>
        <w:numPr>
          <w:ilvl w:val="0"/>
          <w:numId w:val="0"/>
        </w:numPr>
        <w:ind w:left="2127"/>
      </w:pPr>
    </w:p>
    <w:p w14:paraId="64C07D3A" w14:textId="77777777" w:rsidR="00874A27" w:rsidRPr="00FE3826" w:rsidRDefault="00854D86" w:rsidP="007879B3">
      <w:pPr>
        <w:jc w:val="center"/>
        <w:rPr>
          <w:rFonts w:cs="Arial"/>
          <w:sz w:val="16"/>
          <w:szCs w:val="16"/>
          <w:lang w:val="pt-BR"/>
        </w:rPr>
      </w:pPr>
      <w:r w:rsidRPr="00FE3826">
        <w:rPr>
          <w:rFonts w:cs="Arial"/>
          <w:noProof/>
        </w:rPr>
        <w:drawing>
          <wp:inline distT="0" distB="0" distL="0" distR="0" wp14:anchorId="5ED1436B" wp14:editId="1D1436CA">
            <wp:extent cx="1285875" cy="1257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FFF9" w14:textId="77777777" w:rsidR="008A554B" w:rsidRPr="00FE3826" w:rsidRDefault="008A554B">
      <w:pPr>
        <w:jc w:val="center"/>
        <w:rPr>
          <w:rFonts w:cs="Arial"/>
          <w:b/>
          <w:sz w:val="40"/>
          <w:u w:val="single"/>
          <w:lang w:val="pt-BR"/>
        </w:rPr>
      </w:pPr>
    </w:p>
    <w:p w14:paraId="20B8CE7F" w14:textId="77777777" w:rsidR="004E5F17" w:rsidRPr="00FE3826" w:rsidRDefault="004E5F17">
      <w:pPr>
        <w:jc w:val="center"/>
        <w:rPr>
          <w:rFonts w:cs="Arial"/>
          <w:b/>
          <w:sz w:val="40"/>
          <w:u w:val="single"/>
          <w:lang w:val="pt-BR"/>
        </w:rPr>
      </w:pPr>
    </w:p>
    <w:p w14:paraId="6CD6AC36" w14:textId="77777777" w:rsidR="008A554B" w:rsidRPr="00FE3826" w:rsidRDefault="008A554B">
      <w:pPr>
        <w:jc w:val="center"/>
        <w:rPr>
          <w:rFonts w:cs="Arial"/>
          <w:b/>
          <w:sz w:val="40"/>
          <w:u w:val="single"/>
          <w:lang w:val="pt-BR"/>
        </w:rPr>
      </w:pPr>
    </w:p>
    <w:p w14:paraId="029977CD" w14:textId="77777777" w:rsidR="009D19FC" w:rsidRPr="00FE3826" w:rsidRDefault="009D19FC" w:rsidP="009D19FC">
      <w:pPr>
        <w:jc w:val="center"/>
        <w:rPr>
          <w:rFonts w:cs="Arial"/>
          <w:b/>
          <w:bCs/>
          <w:sz w:val="52"/>
          <w:lang w:val="pt-BR"/>
        </w:rPr>
      </w:pPr>
      <w:r w:rsidRPr="00FE3826">
        <w:rPr>
          <w:rFonts w:cs="Arial"/>
          <w:b/>
          <w:bCs/>
          <w:sz w:val="52"/>
          <w:lang w:val="pt-BR"/>
        </w:rPr>
        <w:t>Especificação Funcional</w:t>
      </w:r>
    </w:p>
    <w:p w14:paraId="5495A167" w14:textId="77777777" w:rsidR="009D19FC" w:rsidRPr="00FE3826" w:rsidRDefault="009D19FC" w:rsidP="009D19FC">
      <w:pPr>
        <w:jc w:val="center"/>
        <w:rPr>
          <w:rFonts w:cs="Arial"/>
          <w:b/>
          <w:bCs/>
          <w:sz w:val="52"/>
          <w:lang w:val="pt-BR"/>
        </w:rPr>
      </w:pPr>
    </w:p>
    <w:p w14:paraId="0B5DD386" w14:textId="77777777" w:rsidR="007879B3" w:rsidRPr="00FE3826" w:rsidRDefault="0004406B" w:rsidP="009D19FC">
      <w:pPr>
        <w:jc w:val="center"/>
        <w:rPr>
          <w:rFonts w:cs="Arial"/>
          <w:b/>
          <w:bCs/>
          <w:sz w:val="52"/>
          <w:lang w:val="pt-BR"/>
        </w:rPr>
      </w:pPr>
      <w:r w:rsidRPr="00FE3826">
        <w:rPr>
          <w:rFonts w:cs="Arial"/>
          <w:b/>
          <w:bCs/>
          <w:sz w:val="52"/>
          <w:lang w:val="pt-BR"/>
        </w:rPr>
        <w:t>NBA</w:t>
      </w:r>
    </w:p>
    <w:p w14:paraId="298883C3" w14:textId="77777777" w:rsidR="00A804E1" w:rsidRPr="00FE3826" w:rsidRDefault="00A804E1" w:rsidP="00A804E1">
      <w:pPr>
        <w:jc w:val="center"/>
        <w:rPr>
          <w:rFonts w:cs="Arial"/>
          <w:b/>
          <w:bCs/>
          <w:i/>
          <w:iCs/>
          <w:sz w:val="52"/>
          <w:lang w:val="pt-BR"/>
        </w:rPr>
      </w:pPr>
    </w:p>
    <w:p w14:paraId="66385CA2" w14:textId="2066B947" w:rsidR="008D678C" w:rsidRDefault="00746B4C" w:rsidP="00271D6B">
      <w:pPr>
        <w:jc w:val="center"/>
        <w:rPr>
          <w:rFonts w:cs="Arial"/>
          <w:b/>
          <w:sz w:val="28"/>
          <w:szCs w:val="28"/>
          <w:lang w:val="pt-BR" w:eastAsia="pt-BR"/>
        </w:rPr>
      </w:pPr>
      <w:r>
        <w:rPr>
          <w:rFonts w:cs="Arial"/>
          <w:b/>
          <w:sz w:val="28"/>
          <w:szCs w:val="28"/>
          <w:lang w:val="pt-BR" w:eastAsia="pt-BR"/>
        </w:rPr>
        <w:t>EFUNC</w:t>
      </w:r>
      <w:r w:rsidR="00DF2D21" w:rsidRPr="00DF2D21">
        <w:rPr>
          <w:rFonts w:cs="Arial"/>
          <w:b/>
          <w:sz w:val="28"/>
          <w:szCs w:val="28"/>
          <w:lang w:val="pt-BR" w:eastAsia="pt-BR"/>
        </w:rPr>
        <w:t xml:space="preserve"> </w:t>
      </w:r>
      <w:r>
        <w:rPr>
          <w:rFonts w:cs="Arial"/>
          <w:b/>
          <w:sz w:val="28"/>
          <w:szCs w:val="28"/>
          <w:lang w:val="pt-BR" w:eastAsia="pt-BR"/>
        </w:rPr>
        <w:t>-</w:t>
      </w:r>
      <w:r w:rsidR="00DF2D21" w:rsidRPr="00DF2D21">
        <w:rPr>
          <w:rFonts w:cs="Arial"/>
          <w:b/>
          <w:sz w:val="28"/>
          <w:szCs w:val="28"/>
          <w:lang w:val="pt-BR" w:eastAsia="pt-BR"/>
        </w:rPr>
        <w:t xml:space="preserve"> </w:t>
      </w:r>
      <w:r>
        <w:rPr>
          <w:rFonts w:cs="Arial"/>
          <w:b/>
          <w:sz w:val="28"/>
          <w:szCs w:val="28"/>
          <w:lang w:val="pt-BR" w:eastAsia="pt-BR"/>
        </w:rPr>
        <w:t>Conversor para Retenção Oi Total</w:t>
      </w:r>
    </w:p>
    <w:p w14:paraId="46114A93" w14:textId="3B559B19" w:rsidR="00746B4C" w:rsidRDefault="00746B4C" w:rsidP="00271D6B">
      <w:pPr>
        <w:jc w:val="center"/>
        <w:rPr>
          <w:rFonts w:cs="Arial"/>
          <w:b/>
          <w:sz w:val="28"/>
          <w:szCs w:val="28"/>
          <w:lang w:val="pt-BR" w:eastAsia="pt-BR"/>
        </w:rPr>
      </w:pPr>
      <w:r>
        <w:rPr>
          <w:rFonts w:cs="Arial"/>
          <w:b/>
          <w:sz w:val="28"/>
          <w:szCs w:val="28"/>
          <w:lang w:val="pt-BR" w:eastAsia="pt-BR"/>
        </w:rPr>
        <w:t>(Escopo 2P BL e 3P RES)</w:t>
      </w:r>
    </w:p>
    <w:p w14:paraId="1FB53296" w14:textId="77777777" w:rsidR="00DF2D21" w:rsidRPr="00FE3826" w:rsidRDefault="00DF2D21" w:rsidP="00271D6B">
      <w:pPr>
        <w:jc w:val="center"/>
        <w:rPr>
          <w:rFonts w:cs="Arial"/>
          <w:sz w:val="28"/>
          <w:szCs w:val="28"/>
          <w:lang w:val="pt-BR"/>
        </w:rPr>
      </w:pPr>
    </w:p>
    <w:p w14:paraId="45A0CF24" w14:textId="78FCD9C4" w:rsidR="007879B3" w:rsidRPr="00FE3826" w:rsidRDefault="007879B3" w:rsidP="00227DCB">
      <w:pPr>
        <w:pStyle w:val="StyleHeading8Centered"/>
        <w:rPr>
          <w:rFonts w:cs="Arial"/>
          <w:bCs w:val="0"/>
          <w:sz w:val="28"/>
          <w:szCs w:val="28"/>
        </w:rPr>
      </w:pPr>
      <w:r w:rsidRPr="00FE3826">
        <w:rPr>
          <w:rFonts w:cs="Arial"/>
          <w:bCs w:val="0"/>
          <w:sz w:val="28"/>
          <w:szCs w:val="28"/>
        </w:rPr>
        <w:t xml:space="preserve">Versão: </w:t>
      </w:r>
      <w:r w:rsidR="00427D65">
        <w:rPr>
          <w:rFonts w:cs="Arial"/>
          <w:bCs w:val="0"/>
          <w:sz w:val="28"/>
          <w:szCs w:val="28"/>
        </w:rPr>
        <w:t>1</w:t>
      </w:r>
      <w:r w:rsidR="00351205" w:rsidRPr="00FE3826">
        <w:rPr>
          <w:rFonts w:cs="Arial"/>
          <w:bCs w:val="0"/>
          <w:sz w:val="28"/>
          <w:szCs w:val="28"/>
        </w:rPr>
        <w:t>.</w:t>
      </w:r>
      <w:r w:rsidR="00DD5E96" w:rsidRPr="00FE3826">
        <w:rPr>
          <w:rFonts w:cs="Arial"/>
          <w:bCs w:val="0"/>
          <w:sz w:val="28"/>
          <w:szCs w:val="28"/>
        </w:rPr>
        <w:t>0</w:t>
      </w:r>
    </w:p>
    <w:p w14:paraId="453780D4" w14:textId="77777777" w:rsidR="00D0764C" w:rsidRPr="00FE3826" w:rsidRDefault="00D0764C" w:rsidP="00227DCB">
      <w:pPr>
        <w:pStyle w:val="StyleHeading8Centered"/>
        <w:rPr>
          <w:rFonts w:cs="Arial"/>
          <w:bCs w:val="0"/>
          <w:sz w:val="28"/>
          <w:szCs w:val="28"/>
        </w:rPr>
      </w:pPr>
    </w:p>
    <w:p w14:paraId="7D561C4E" w14:textId="77777777" w:rsidR="009304A4" w:rsidRPr="00FE3826" w:rsidRDefault="009304A4" w:rsidP="00271D6B">
      <w:pPr>
        <w:rPr>
          <w:rFonts w:cs="Arial"/>
          <w:b/>
          <w:sz w:val="28"/>
          <w:szCs w:val="28"/>
          <w:lang w:val="pt-BR" w:eastAsia="pt-BR"/>
        </w:rPr>
      </w:pPr>
    </w:p>
    <w:p w14:paraId="6B88CDA0" w14:textId="77777777" w:rsidR="009304A4" w:rsidRPr="00FE3826" w:rsidRDefault="009304A4" w:rsidP="00271D6B">
      <w:pPr>
        <w:rPr>
          <w:rFonts w:cs="Arial"/>
          <w:b/>
          <w:sz w:val="28"/>
          <w:szCs w:val="28"/>
          <w:lang w:val="pt-BR" w:eastAsia="pt-BR"/>
        </w:rPr>
      </w:pPr>
    </w:p>
    <w:p w14:paraId="7A45658A" w14:textId="77777777" w:rsidR="0059141C" w:rsidRPr="00FE3826" w:rsidRDefault="0059141C" w:rsidP="00271D6B">
      <w:pPr>
        <w:rPr>
          <w:rFonts w:cs="Arial"/>
          <w:b/>
          <w:sz w:val="28"/>
          <w:szCs w:val="28"/>
          <w:lang w:val="pt-BR" w:eastAsia="pt-BR"/>
        </w:rPr>
      </w:pPr>
    </w:p>
    <w:p w14:paraId="5355470F" w14:textId="77777777" w:rsidR="00751A87" w:rsidRPr="00FE3826" w:rsidRDefault="00751A87" w:rsidP="00271D6B">
      <w:pPr>
        <w:rPr>
          <w:rFonts w:cs="Arial"/>
          <w:b/>
          <w:sz w:val="28"/>
          <w:szCs w:val="28"/>
          <w:lang w:val="pt-BR" w:eastAsia="pt-BR"/>
        </w:rPr>
      </w:pPr>
    </w:p>
    <w:p w14:paraId="0993E1E5" w14:textId="77777777" w:rsidR="009E5847" w:rsidRPr="00FE3826" w:rsidRDefault="009E5847" w:rsidP="00271D6B">
      <w:pPr>
        <w:rPr>
          <w:rFonts w:cs="Arial"/>
          <w:b/>
          <w:sz w:val="28"/>
          <w:szCs w:val="28"/>
          <w:lang w:val="pt-BR" w:eastAsia="pt-BR"/>
        </w:rPr>
      </w:pPr>
    </w:p>
    <w:p w14:paraId="094DC0B2" w14:textId="77777777" w:rsidR="009E5847" w:rsidRPr="00FE3826" w:rsidRDefault="009E5847" w:rsidP="00271D6B">
      <w:pPr>
        <w:rPr>
          <w:rFonts w:cs="Arial"/>
          <w:b/>
          <w:sz w:val="28"/>
          <w:szCs w:val="28"/>
          <w:lang w:val="pt-BR" w:eastAsia="pt-BR"/>
        </w:rPr>
      </w:pPr>
    </w:p>
    <w:p w14:paraId="06E6307A" w14:textId="77777777" w:rsidR="009E5847" w:rsidRPr="00FE3826" w:rsidRDefault="009E5847" w:rsidP="00271D6B">
      <w:pPr>
        <w:rPr>
          <w:rFonts w:cs="Arial"/>
          <w:b/>
          <w:sz w:val="28"/>
          <w:szCs w:val="28"/>
          <w:lang w:val="pt-BR" w:eastAsia="pt-BR"/>
        </w:rPr>
      </w:pPr>
    </w:p>
    <w:p w14:paraId="47DE7A8F" w14:textId="77777777" w:rsidR="009E5847" w:rsidRPr="00FE3826" w:rsidRDefault="009E5847" w:rsidP="00271D6B">
      <w:pPr>
        <w:rPr>
          <w:rFonts w:cs="Arial"/>
          <w:b/>
          <w:sz w:val="28"/>
          <w:szCs w:val="28"/>
          <w:lang w:val="pt-BR" w:eastAsia="pt-BR"/>
        </w:rPr>
      </w:pPr>
    </w:p>
    <w:p w14:paraId="3D10894E" w14:textId="77777777" w:rsidR="009E5847" w:rsidRPr="00FE3826" w:rsidRDefault="009E5847" w:rsidP="00271D6B">
      <w:pPr>
        <w:rPr>
          <w:rFonts w:cs="Arial"/>
          <w:b/>
          <w:sz w:val="28"/>
          <w:szCs w:val="28"/>
          <w:lang w:val="pt-BR" w:eastAsia="pt-BR"/>
        </w:rPr>
      </w:pPr>
    </w:p>
    <w:p w14:paraId="3E704882" w14:textId="77777777" w:rsidR="00D33182" w:rsidRPr="00FE3826" w:rsidRDefault="00D33182" w:rsidP="00271D6B">
      <w:pPr>
        <w:rPr>
          <w:rFonts w:cs="Arial"/>
          <w:b/>
          <w:i/>
          <w:sz w:val="28"/>
          <w:szCs w:val="28"/>
          <w:lang w:val="pt-BR"/>
        </w:rPr>
      </w:pPr>
    </w:p>
    <w:tbl>
      <w:tblPr>
        <w:tblW w:w="0" w:type="auto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shd w:val="clear" w:color="auto" w:fill="FFFFFF"/>
        <w:tblLook w:val="01E0" w:firstRow="1" w:lastRow="1" w:firstColumn="1" w:lastColumn="1" w:noHBand="0" w:noVBand="0"/>
      </w:tblPr>
      <w:tblGrid>
        <w:gridCol w:w="3865"/>
        <w:gridCol w:w="2610"/>
        <w:gridCol w:w="3862"/>
      </w:tblGrid>
      <w:tr w:rsidR="00271D6B" w:rsidRPr="00FE3826" w14:paraId="30152D99" w14:textId="77777777" w:rsidTr="00A14A88">
        <w:trPr>
          <w:trHeight w:val="403"/>
          <w:jc w:val="center"/>
        </w:trPr>
        <w:tc>
          <w:tcPr>
            <w:tcW w:w="3865" w:type="dxa"/>
            <w:shd w:val="clear" w:color="auto" w:fill="E7E6E6" w:themeFill="background2"/>
          </w:tcPr>
          <w:p w14:paraId="749A6E87" w14:textId="77777777" w:rsidR="00271D6B" w:rsidRPr="00FE3826" w:rsidRDefault="00271D6B" w:rsidP="00C12977">
            <w:pPr>
              <w:pStyle w:val="Heading4"/>
              <w:numPr>
                <w:ilvl w:val="0"/>
                <w:numId w:val="0"/>
              </w:numPr>
              <w:spacing w:before="120" w:after="120"/>
              <w:rPr>
                <w:rFonts w:ascii="Arial" w:hAnsi="Arial" w:cs="Arial"/>
                <w:bCs/>
                <w:iCs/>
                <w:sz w:val="18"/>
                <w:szCs w:val="18"/>
                <w:u w:val="none"/>
              </w:rPr>
            </w:pPr>
            <w:r w:rsidRPr="00FE3826">
              <w:rPr>
                <w:rFonts w:ascii="Arial" w:hAnsi="Arial" w:cs="Arial"/>
                <w:bCs/>
                <w:iCs/>
                <w:sz w:val="18"/>
                <w:szCs w:val="18"/>
                <w:u w:val="none"/>
              </w:rPr>
              <w:t>Aprovadores</w:t>
            </w:r>
          </w:p>
        </w:tc>
        <w:tc>
          <w:tcPr>
            <w:tcW w:w="2610" w:type="dxa"/>
            <w:shd w:val="clear" w:color="auto" w:fill="E7E6E6" w:themeFill="background2"/>
          </w:tcPr>
          <w:p w14:paraId="638F1FEF" w14:textId="77777777" w:rsidR="00271D6B" w:rsidRPr="00FE3826" w:rsidRDefault="00271D6B" w:rsidP="00C12977">
            <w:pPr>
              <w:pStyle w:val="Heading4"/>
              <w:numPr>
                <w:ilvl w:val="0"/>
                <w:numId w:val="0"/>
              </w:numPr>
              <w:tabs>
                <w:tab w:val="left" w:pos="495"/>
                <w:tab w:val="center" w:pos="1109"/>
              </w:tabs>
              <w:spacing w:before="120" w:after="120"/>
              <w:rPr>
                <w:rFonts w:ascii="Arial" w:hAnsi="Arial" w:cs="Arial"/>
                <w:bCs/>
                <w:iCs/>
                <w:sz w:val="18"/>
                <w:szCs w:val="18"/>
                <w:u w:val="none"/>
              </w:rPr>
            </w:pPr>
            <w:r w:rsidRPr="00FE3826">
              <w:rPr>
                <w:rFonts w:ascii="Arial" w:hAnsi="Arial" w:cs="Arial"/>
                <w:bCs/>
                <w:iCs/>
                <w:sz w:val="18"/>
                <w:szCs w:val="18"/>
                <w:u w:val="none"/>
              </w:rPr>
              <w:t>Área</w:t>
            </w:r>
          </w:p>
        </w:tc>
        <w:tc>
          <w:tcPr>
            <w:tcW w:w="3862" w:type="dxa"/>
            <w:shd w:val="clear" w:color="auto" w:fill="E7E6E6" w:themeFill="background2"/>
          </w:tcPr>
          <w:p w14:paraId="04C90D70" w14:textId="77777777" w:rsidR="00271D6B" w:rsidRPr="00FE3826" w:rsidRDefault="00271D6B" w:rsidP="00C12977">
            <w:pPr>
              <w:pStyle w:val="Heading4"/>
              <w:numPr>
                <w:ilvl w:val="0"/>
                <w:numId w:val="0"/>
              </w:numPr>
              <w:tabs>
                <w:tab w:val="left" w:pos="975"/>
                <w:tab w:val="center" w:pos="1911"/>
              </w:tabs>
              <w:spacing w:before="120" w:after="120"/>
              <w:rPr>
                <w:rFonts w:ascii="Arial" w:hAnsi="Arial" w:cs="Arial"/>
                <w:bCs/>
                <w:iCs/>
                <w:sz w:val="18"/>
                <w:szCs w:val="18"/>
                <w:u w:val="none"/>
              </w:rPr>
            </w:pPr>
            <w:r w:rsidRPr="00FE3826">
              <w:rPr>
                <w:rFonts w:ascii="Arial" w:hAnsi="Arial" w:cs="Arial"/>
                <w:bCs/>
                <w:iCs/>
                <w:sz w:val="18"/>
                <w:szCs w:val="18"/>
                <w:u w:val="none"/>
              </w:rPr>
              <w:t>E-mail</w:t>
            </w:r>
          </w:p>
        </w:tc>
      </w:tr>
      <w:tr w:rsidR="00DF2D21" w:rsidRPr="00746B4C" w14:paraId="73766425" w14:textId="77777777" w:rsidTr="00EA6E42">
        <w:trPr>
          <w:jc w:val="center"/>
        </w:trPr>
        <w:tc>
          <w:tcPr>
            <w:tcW w:w="3865" w:type="dxa"/>
            <w:shd w:val="clear" w:color="auto" w:fill="FFFFFF"/>
            <w:vAlign w:val="center"/>
          </w:tcPr>
          <w:p w14:paraId="303C9F57" w14:textId="6219996F" w:rsidR="00DF2D21" w:rsidRPr="00746B4C" w:rsidRDefault="00746B4C" w:rsidP="00746B4C">
            <w:pPr>
              <w:jc w:val="center"/>
              <w:rPr>
                <w:rFonts w:cs="Arial"/>
                <w:color w:val="000000"/>
                <w:sz w:val="20"/>
                <w:szCs w:val="20"/>
                <w:lang w:eastAsia="pt-BR"/>
              </w:rPr>
            </w:pPr>
            <w:r>
              <w:rPr>
                <w:color w:val="000000"/>
                <w:sz w:val="20"/>
                <w:szCs w:val="20"/>
                <w:lang w:eastAsia="pt-BR"/>
              </w:rPr>
              <w:t>Barbara Colbachini</w:t>
            </w:r>
          </w:p>
        </w:tc>
        <w:tc>
          <w:tcPr>
            <w:tcW w:w="2610" w:type="dxa"/>
            <w:shd w:val="clear" w:color="auto" w:fill="FFFFFF"/>
            <w:vAlign w:val="center"/>
          </w:tcPr>
          <w:p w14:paraId="20B989D3" w14:textId="0AF4C77E" w:rsidR="00DF2D21" w:rsidRPr="00FE3826" w:rsidRDefault="00746B4C" w:rsidP="00DF2D21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color w:val="000000"/>
                <w:sz w:val="20"/>
                <w:szCs w:val="20"/>
                <w:lang w:val="pt-BR" w:eastAsia="pt-BR"/>
              </w:rPr>
              <w:t>PMO Oi</w:t>
            </w:r>
          </w:p>
        </w:tc>
        <w:tc>
          <w:tcPr>
            <w:tcW w:w="3862" w:type="dxa"/>
            <w:shd w:val="clear" w:color="auto" w:fill="FFFFFF"/>
            <w:vAlign w:val="bottom"/>
          </w:tcPr>
          <w:p w14:paraId="08E9267E" w14:textId="133FFB74" w:rsidR="00DF2D21" w:rsidRPr="00FE3826" w:rsidRDefault="00746B4C" w:rsidP="00DF2D21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  <w:r w:rsidRPr="00746B4C">
              <w:rPr>
                <w:rStyle w:val="Hyperlink"/>
                <w:lang w:val="pt-BR" w:eastAsia="pt-BR"/>
              </w:rPr>
              <w:t>barbara.colbachini@oi.net.br</w:t>
            </w:r>
          </w:p>
        </w:tc>
      </w:tr>
      <w:tr w:rsidR="00DF2D21" w:rsidRPr="00746B4C" w14:paraId="3A010228" w14:textId="77777777" w:rsidTr="00EA6E42">
        <w:trPr>
          <w:jc w:val="center"/>
        </w:trPr>
        <w:tc>
          <w:tcPr>
            <w:tcW w:w="3865" w:type="dxa"/>
            <w:shd w:val="clear" w:color="auto" w:fill="FFFFFF"/>
          </w:tcPr>
          <w:p w14:paraId="1FECDE5F" w14:textId="6C7EE798" w:rsidR="00DF2D21" w:rsidRPr="00FE3826" w:rsidRDefault="00DF2D21" w:rsidP="00DF2D21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2610" w:type="dxa"/>
            <w:shd w:val="clear" w:color="auto" w:fill="FFFFFF"/>
            <w:vAlign w:val="center"/>
          </w:tcPr>
          <w:p w14:paraId="5D1BB0F6" w14:textId="6F92C43A" w:rsidR="00DF2D21" w:rsidRPr="00FE3826" w:rsidRDefault="00DF2D21" w:rsidP="00DF2D21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3862" w:type="dxa"/>
            <w:shd w:val="clear" w:color="auto" w:fill="FFFFFF"/>
          </w:tcPr>
          <w:p w14:paraId="0A60AE07" w14:textId="28556865" w:rsidR="00DF2D21" w:rsidRPr="00FE3826" w:rsidRDefault="00DF2D21" w:rsidP="00DF2D21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</w:p>
        </w:tc>
      </w:tr>
      <w:tr w:rsidR="006A47C5" w:rsidRPr="00746B4C" w14:paraId="4B01758F" w14:textId="77777777" w:rsidTr="00532CE3">
        <w:trPr>
          <w:jc w:val="center"/>
        </w:trPr>
        <w:tc>
          <w:tcPr>
            <w:tcW w:w="3865" w:type="dxa"/>
            <w:shd w:val="clear" w:color="auto" w:fill="FFFFFF"/>
          </w:tcPr>
          <w:p w14:paraId="53BC9A89" w14:textId="54E13660" w:rsidR="006A47C5" w:rsidRPr="00FE3826" w:rsidRDefault="006A47C5" w:rsidP="006A47C5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2610" w:type="dxa"/>
            <w:shd w:val="clear" w:color="auto" w:fill="FFFFFF"/>
          </w:tcPr>
          <w:p w14:paraId="05816A17" w14:textId="5BE40002" w:rsidR="006A47C5" w:rsidRPr="00FE3826" w:rsidRDefault="006A47C5" w:rsidP="006A47C5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3862" w:type="dxa"/>
            <w:shd w:val="clear" w:color="auto" w:fill="FFFFFF"/>
          </w:tcPr>
          <w:p w14:paraId="50CFB28C" w14:textId="3B12D0E0" w:rsidR="006A47C5" w:rsidRPr="00FE3826" w:rsidRDefault="006A47C5" w:rsidP="006A47C5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</w:p>
        </w:tc>
      </w:tr>
      <w:tr w:rsidR="006A47C5" w:rsidRPr="00746B4C" w14:paraId="45C020D1" w14:textId="77777777" w:rsidTr="00A14A88">
        <w:trPr>
          <w:jc w:val="center"/>
        </w:trPr>
        <w:tc>
          <w:tcPr>
            <w:tcW w:w="3865" w:type="dxa"/>
            <w:shd w:val="clear" w:color="auto" w:fill="FFFFFF"/>
          </w:tcPr>
          <w:p w14:paraId="1207BA7B" w14:textId="321D5F38" w:rsidR="006A47C5" w:rsidRPr="00FE3826" w:rsidRDefault="006A47C5" w:rsidP="001062FA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2610" w:type="dxa"/>
            <w:shd w:val="clear" w:color="auto" w:fill="FFFFFF"/>
          </w:tcPr>
          <w:p w14:paraId="4D89B7C1" w14:textId="334D28A7" w:rsidR="006A47C5" w:rsidRPr="00FE3826" w:rsidRDefault="006A47C5" w:rsidP="006A47C5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3862" w:type="dxa"/>
            <w:shd w:val="clear" w:color="auto" w:fill="FFFFFF"/>
          </w:tcPr>
          <w:p w14:paraId="375B545C" w14:textId="5EEFDF0F" w:rsidR="006A47C5" w:rsidRPr="00FE3826" w:rsidRDefault="006A47C5" w:rsidP="006A47C5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</w:p>
        </w:tc>
      </w:tr>
      <w:tr w:rsidR="006A47C5" w:rsidRPr="00746B4C" w14:paraId="79DAD788" w14:textId="77777777" w:rsidTr="005637F9">
        <w:trPr>
          <w:jc w:val="center"/>
        </w:trPr>
        <w:tc>
          <w:tcPr>
            <w:tcW w:w="3865" w:type="dxa"/>
            <w:shd w:val="clear" w:color="auto" w:fill="FFFFFF"/>
          </w:tcPr>
          <w:p w14:paraId="76B7D221" w14:textId="0DE5F8D6" w:rsidR="006A47C5" w:rsidRPr="00FE3826" w:rsidRDefault="006A47C5" w:rsidP="006A47C5">
            <w:pPr>
              <w:jc w:val="center"/>
              <w:rPr>
                <w:rFonts w:cs="Arial"/>
                <w:sz w:val="20"/>
                <w:szCs w:val="22"/>
                <w:lang w:val="pt-BR"/>
              </w:rPr>
            </w:pPr>
          </w:p>
        </w:tc>
        <w:tc>
          <w:tcPr>
            <w:tcW w:w="2610" w:type="dxa"/>
            <w:shd w:val="clear" w:color="auto" w:fill="FFFFFF"/>
          </w:tcPr>
          <w:p w14:paraId="050544E3" w14:textId="777B7FD8" w:rsidR="006A47C5" w:rsidRPr="00FE3826" w:rsidRDefault="006A47C5" w:rsidP="006A47C5">
            <w:pPr>
              <w:pStyle w:val="Heading7"/>
              <w:ind w:left="0"/>
              <w:jc w:val="center"/>
              <w:rPr>
                <w:rFonts w:cs="Arial"/>
                <w:b w:val="0"/>
                <w:sz w:val="20"/>
                <w:szCs w:val="22"/>
              </w:rPr>
            </w:pPr>
          </w:p>
        </w:tc>
        <w:tc>
          <w:tcPr>
            <w:tcW w:w="3862" w:type="dxa"/>
            <w:shd w:val="clear" w:color="auto" w:fill="FFFFFF"/>
          </w:tcPr>
          <w:p w14:paraId="3630668C" w14:textId="09BC0A5B" w:rsidR="006A47C5" w:rsidRPr="00FE3826" w:rsidRDefault="006A47C5" w:rsidP="006A47C5">
            <w:pPr>
              <w:pStyle w:val="Heading7"/>
              <w:ind w:left="0"/>
              <w:jc w:val="center"/>
              <w:rPr>
                <w:rFonts w:cs="Arial"/>
                <w:b w:val="0"/>
                <w:sz w:val="20"/>
                <w:szCs w:val="20"/>
              </w:rPr>
            </w:pPr>
          </w:p>
        </w:tc>
      </w:tr>
      <w:tr w:rsidR="006A47C5" w:rsidRPr="00FE3826" w14:paraId="37C677BF" w14:textId="77777777" w:rsidTr="00A14A88">
        <w:trPr>
          <w:trHeight w:val="349"/>
          <w:jc w:val="center"/>
        </w:trPr>
        <w:tc>
          <w:tcPr>
            <w:tcW w:w="3865" w:type="dxa"/>
            <w:shd w:val="clear" w:color="auto" w:fill="E7E6E6" w:themeFill="background2"/>
            <w:vAlign w:val="center"/>
          </w:tcPr>
          <w:p w14:paraId="5B8B71F8" w14:textId="4C30DDDB" w:rsidR="006A47C5" w:rsidRPr="00FE3826" w:rsidRDefault="006A47C5" w:rsidP="006A47C5">
            <w:pPr>
              <w:pStyle w:val="Heading4"/>
              <w:numPr>
                <w:ilvl w:val="0"/>
                <w:numId w:val="0"/>
              </w:numPr>
              <w:rPr>
                <w:rFonts w:ascii="Arial" w:hAnsi="Arial" w:cs="Arial"/>
                <w:bCs/>
                <w:iCs/>
                <w:sz w:val="18"/>
                <w:szCs w:val="18"/>
                <w:u w:val="none"/>
              </w:rPr>
            </w:pPr>
            <w:r w:rsidRPr="00FE3826">
              <w:rPr>
                <w:rFonts w:ascii="Arial" w:hAnsi="Arial" w:cs="Arial"/>
                <w:bCs/>
                <w:iCs/>
                <w:sz w:val="18"/>
                <w:szCs w:val="18"/>
                <w:u w:val="none"/>
              </w:rPr>
              <w:t>Responsável pela Especificação</w:t>
            </w:r>
          </w:p>
        </w:tc>
        <w:tc>
          <w:tcPr>
            <w:tcW w:w="2610" w:type="dxa"/>
            <w:shd w:val="clear" w:color="auto" w:fill="E7E6E6" w:themeFill="background2"/>
            <w:vAlign w:val="center"/>
          </w:tcPr>
          <w:p w14:paraId="0FA010C9" w14:textId="77777777" w:rsidR="006A47C5" w:rsidRPr="00FE3826" w:rsidRDefault="006A47C5" w:rsidP="006A47C5">
            <w:pPr>
              <w:pStyle w:val="Heading4"/>
              <w:numPr>
                <w:ilvl w:val="0"/>
                <w:numId w:val="0"/>
              </w:numPr>
              <w:rPr>
                <w:rFonts w:ascii="Arial" w:hAnsi="Arial" w:cs="Arial"/>
                <w:bCs/>
                <w:iCs/>
                <w:sz w:val="18"/>
                <w:szCs w:val="18"/>
                <w:u w:val="none"/>
              </w:rPr>
            </w:pPr>
            <w:r w:rsidRPr="00FE3826">
              <w:rPr>
                <w:rFonts w:ascii="Arial" w:hAnsi="Arial" w:cs="Arial"/>
                <w:bCs/>
                <w:iCs/>
                <w:sz w:val="18"/>
                <w:szCs w:val="18"/>
                <w:u w:val="none"/>
              </w:rPr>
              <w:t>Equipe</w:t>
            </w:r>
          </w:p>
        </w:tc>
        <w:tc>
          <w:tcPr>
            <w:tcW w:w="3862" w:type="dxa"/>
            <w:shd w:val="clear" w:color="auto" w:fill="E7E6E6" w:themeFill="background2"/>
            <w:vAlign w:val="center"/>
          </w:tcPr>
          <w:p w14:paraId="0AB0B2C2" w14:textId="2A4FA31A" w:rsidR="006A47C5" w:rsidRPr="00FE3826" w:rsidRDefault="006A47C5" w:rsidP="006A47C5">
            <w:pPr>
              <w:pStyle w:val="Heading4"/>
              <w:numPr>
                <w:ilvl w:val="0"/>
                <w:numId w:val="0"/>
              </w:numPr>
              <w:rPr>
                <w:rFonts w:ascii="Arial" w:hAnsi="Arial" w:cs="Arial"/>
                <w:bCs/>
                <w:iCs/>
                <w:sz w:val="18"/>
                <w:szCs w:val="18"/>
                <w:u w:val="none"/>
              </w:rPr>
            </w:pPr>
            <w:r w:rsidRPr="00FE3826">
              <w:rPr>
                <w:rFonts w:ascii="Arial" w:hAnsi="Arial" w:cs="Arial"/>
                <w:bCs/>
                <w:iCs/>
                <w:sz w:val="18"/>
                <w:szCs w:val="18"/>
                <w:u w:val="none"/>
              </w:rPr>
              <w:t>E-mail</w:t>
            </w:r>
          </w:p>
        </w:tc>
      </w:tr>
      <w:tr w:rsidR="006A47C5" w:rsidRPr="00FE3826" w14:paraId="0A385F48" w14:textId="77777777" w:rsidTr="00A14A88">
        <w:trPr>
          <w:trHeight w:val="411"/>
          <w:jc w:val="center"/>
        </w:trPr>
        <w:tc>
          <w:tcPr>
            <w:tcW w:w="3865" w:type="dxa"/>
            <w:shd w:val="clear" w:color="auto" w:fill="FFFFFF"/>
            <w:vAlign w:val="center"/>
          </w:tcPr>
          <w:p w14:paraId="53ECA7DD" w14:textId="7C81D142" w:rsidR="006A47C5" w:rsidRPr="00FE3826" w:rsidRDefault="00427D65" w:rsidP="006A47C5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cs="Arial"/>
                <w:color w:val="000000"/>
                <w:sz w:val="20"/>
                <w:szCs w:val="20"/>
                <w:lang w:val="pt-BR" w:eastAsia="pt-BR"/>
              </w:rPr>
              <w:t>Thiago Fernandes</w:t>
            </w:r>
          </w:p>
        </w:tc>
        <w:tc>
          <w:tcPr>
            <w:tcW w:w="2610" w:type="dxa"/>
            <w:shd w:val="clear" w:color="auto" w:fill="FFFFFF"/>
            <w:vAlign w:val="center"/>
          </w:tcPr>
          <w:p w14:paraId="38F09C15" w14:textId="77777777" w:rsidR="006A47C5" w:rsidRPr="00FE3826" w:rsidRDefault="006A47C5" w:rsidP="006A47C5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  <w:r w:rsidRPr="00FE3826">
              <w:rPr>
                <w:rFonts w:cs="Arial"/>
                <w:color w:val="000000"/>
                <w:sz w:val="20"/>
                <w:szCs w:val="20"/>
                <w:lang w:val="pt-BR" w:eastAsia="pt-BR"/>
              </w:rPr>
              <w:t>Accenture/NBA</w:t>
            </w:r>
          </w:p>
        </w:tc>
        <w:tc>
          <w:tcPr>
            <w:tcW w:w="3862" w:type="dxa"/>
            <w:shd w:val="clear" w:color="auto" w:fill="FFFFFF"/>
            <w:vAlign w:val="center"/>
          </w:tcPr>
          <w:p w14:paraId="01A0A075" w14:textId="1F5BC1D6" w:rsidR="006A47C5" w:rsidRPr="00FE3826" w:rsidRDefault="00427D65" w:rsidP="00427D65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cs="Arial"/>
                <w:color w:val="000000"/>
                <w:sz w:val="20"/>
                <w:szCs w:val="20"/>
                <w:lang w:val="pt-BR" w:eastAsia="pt-BR"/>
              </w:rPr>
              <w:t>thiago</w:t>
            </w:r>
            <w:r w:rsidR="006A47C5" w:rsidRPr="00FE3826">
              <w:rPr>
                <w:rFonts w:cs="Arial"/>
                <w:color w:val="000000"/>
                <w:sz w:val="20"/>
                <w:szCs w:val="20"/>
                <w:lang w:val="pt-BR" w:eastAsia="pt-BR"/>
              </w:rPr>
              <w:t>.</w:t>
            </w:r>
            <w:r>
              <w:rPr>
                <w:rFonts w:cs="Arial"/>
                <w:color w:val="000000"/>
                <w:sz w:val="20"/>
                <w:szCs w:val="20"/>
                <w:lang w:val="pt-BR" w:eastAsia="pt-BR"/>
              </w:rPr>
              <w:t>fernandes</w:t>
            </w:r>
            <w:r w:rsidR="006A47C5" w:rsidRPr="00FE3826">
              <w:rPr>
                <w:rFonts w:cs="Arial"/>
                <w:color w:val="000000"/>
                <w:sz w:val="20"/>
                <w:szCs w:val="20"/>
                <w:lang w:val="pt-BR" w:eastAsia="pt-BR"/>
              </w:rPr>
              <w:t>@accenture.com</w:t>
            </w:r>
          </w:p>
        </w:tc>
      </w:tr>
      <w:tr w:rsidR="006A47C5" w:rsidRPr="00FE3826" w14:paraId="735C52A3" w14:textId="77777777" w:rsidTr="00C12977">
        <w:trPr>
          <w:trHeight w:val="301"/>
          <w:jc w:val="center"/>
        </w:trPr>
        <w:tc>
          <w:tcPr>
            <w:tcW w:w="10337" w:type="dxa"/>
            <w:gridSpan w:val="3"/>
            <w:shd w:val="clear" w:color="auto" w:fill="E7E6E6" w:themeFill="background2"/>
            <w:vAlign w:val="center"/>
          </w:tcPr>
          <w:p w14:paraId="2FABF82B" w14:textId="1DFF0693" w:rsidR="006A47C5" w:rsidRPr="00FE3826" w:rsidRDefault="006A47C5" w:rsidP="006A47C5">
            <w:pPr>
              <w:pStyle w:val="Heading4"/>
              <w:numPr>
                <w:ilvl w:val="0"/>
                <w:numId w:val="0"/>
              </w:numPr>
              <w:tabs>
                <w:tab w:val="left" w:pos="3345"/>
              </w:tabs>
              <w:spacing w:before="100" w:beforeAutospacing="1"/>
              <w:ind w:left="864" w:hanging="864"/>
              <w:rPr>
                <w:rFonts w:ascii="Arial" w:hAnsi="Arial" w:cs="Arial"/>
                <w:sz w:val="24"/>
                <w:u w:val="none"/>
              </w:rPr>
            </w:pPr>
            <w:r w:rsidRPr="00FE3826">
              <w:rPr>
                <w:rFonts w:ascii="Arial" w:hAnsi="Arial" w:cs="Arial"/>
                <w:bCs/>
                <w:iCs/>
                <w:sz w:val="18"/>
                <w:szCs w:val="18"/>
                <w:u w:val="none"/>
              </w:rPr>
              <w:t>Operações impactadas</w:t>
            </w:r>
          </w:p>
        </w:tc>
      </w:tr>
      <w:tr w:rsidR="006A47C5" w:rsidRPr="00746B4C" w14:paraId="6D16E61A" w14:textId="77777777" w:rsidTr="00D33182">
        <w:trPr>
          <w:trHeight w:val="301"/>
          <w:jc w:val="center"/>
        </w:trPr>
        <w:tc>
          <w:tcPr>
            <w:tcW w:w="10337" w:type="dxa"/>
            <w:gridSpan w:val="3"/>
            <w:shd w:val="clear" w:color="auto" w:fill="auto"/>
            <w:vAlign w:val="center"/>
          </w:tcPr>
          <w:p w14:paraId="37DB2493" w14:textId="0DDA78E9" w:rsidR="006A47C5" w:rsidRPr="00FE3826" w:rsidRDefault="00746B4C" w:rsidP="00746B4C">
            <w:pPr>
              <w:autoSpaceDE w:val="0"/>
              <w:autoSpaceDN w:val="0"/>
              <w:jc w:val="both"/>
              <w:rPr>
                <w:rFonts w:cs="Arial"/>
                <w:sz w:val="20"/>
                <w:szCs w:val="20"/>
                <w:lang w:val="pt-BR"/>
              </w:rPr>
            </w:pPr>
            <w:r>
              <w:rPr>
                <w:rFonts w:cs="Arial"/>
                <w:sz w:val="20"/>
                <w:szCs w:val="20"/>
                <w:lang w:val="pt-BR"/>
              </w:rPr>
              <w:t>Retenção Oi Total (2P BL / 3P RES)</w:t>
            </w:r>
          </w:p>
        </w:tc>
      </w:tr>
    </w:tbl>
    <w:p w14:paraId="22867752" w14:textId="77777777" w:rsidR="00E22F33" w:rsidRPr="00FE3826" w:rsidRDefault="00E22F33" w:rsidP="00E22F33">
      <w:pPr>
        <w:rPr>
          <w:rFonts w:cs="Arial"/>
          <w:lang w:val="pt-BR"/>
        </w:rPr>
      </w:pPr>
    </w:p>
    <w:tbl>
      <w:tblPr>
        <w:tblW w:w="10415" w:type="dxa"/>
        <w:jc w:val="center"/>
        <w:tblBorders>
          <w:top w:val="threeDEmboss" w:sz="6" w:space="0" w:color="auto"/>
          <w:left w:val="threeDEmboss" w:sz="6" w:space="0" w:color="auto"/>
          <w:bottom w:val="threeDEmboss" w:sz="6" w:space="0" w:color="auto"/>
          <w:right w:val="threeDEmboss" w:sz="6" w:space="0" w:color="auto"/>
          <w:insideH w:val="threeDEmboss" w:sz="6" w:space="0" w:color="auto"/>
          <w:insideV w:val="threeDEmboss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4"/>
        <w:gridCol w:w="1134"/>
        <w:gridCol w:w="4142"/>
        <w:gridCol w:w="1984"/>
        <w:gridCol w:w="1791"/>
      </w:tblGrid>
      <w:tr w:rsidR="00955234" w:rsidRPr="00FE3826" w14:paraId="571B2CDA" w14:textId="77777777" w:rsidTr="00C12977">
        <w:trPr>
          <w:trHeight w:val="433"/>
          <w:jc w:val="center"/>
        </w:trPr>
        <w:tc>
          <w:tcPr>
            <w:tcW w:w="10415" w:type="dxa"/>
            <w:gridSpan w:val="5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shd w:val="pct10" w:color="auto" w:fill="FFFFFF"/>
            <w:vAlign w:val="center"/>
          </w:tcPr>
          <w:p w14:paraId="1B9C52A4" w14:textId="77777777" w:rsidR="00955234" w:rsidRPr="00FE3826" w:rsidRDefault="00E22F33" w:rsidP="00466F12">
            <w:pPr>
              <w:jc w:val="center"/>
              <w:rPr>
                <w:rFonts w:cs="Arial"/>
                <w:b/>
                <w:bCs/>
                <w:lang w:val="pt-BR"/>
              </w:rPr>
            </w:pPr>
            <w:r w:rsidRPr="00FE3826">
              <w:rPr>
                <w:rFonts w:cs="Arial"/>
                <w:lang w:val="pt-BR"/>
              </w:rPr>
              <w:lastRenderedPageBreak/>
              <w:br w:type="page"/>
            </w:r>
            <w:r w:rsidR="00955234" w:rsidRPr="00FE3826">
              <w:rPr>
                <w:rFonts w:cs="Arial"/>
                <w:b/>
                <w:bCs/>
                <w:sz w:val="24"/>
                <w:highlight w:val="yellow"/>
                <w:lang w:val="pt-BR"/>
              </w:rPr>
              <w:br w:type="page"/>
            </w:r>
            <w:r w:rsidR="00955234" w:rsidRPr="00FE3826">
              <w:rPr>
                <w:rFonts w:cs="Arial"/>
                <w:b/>
                <w:bCs/>
                <w:lang w:val="pt-BR"/>
              </w:rPr>
              <w:t xml:space="preserve">Controle </w:t>
            </w:r>
            <w:r w:rsidR="00C12977" w:rsidRPr="00FE3826">
              <w:rPr>
                <w:rFonts w:cs="Arial"/>
                <w:b/>
                <w:bCs/>
                <w:lang w:val="pt-BR"/>
              </w:rPr>
              <w:t>de Versão</w:t>
            </w:r>
          </w:p>
        </w:tc>
      </w:tr>
      <w:tr w:rsidR="00955234" w:rsidRPr="00FE3826" w14:paraId="0EAB8BEB" w14:textId="77777777" w:rsidTr="00C12977">
        <w:trPr>
          <w:trHeight w:val="433"/>
          <w:jc w:val="center"/>
        </w:trPr>
        <w:tc>
          <w:tcPr>
            <w:tcW w:w="1364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shd w:val="pct10" w:color="auto" w:fill="FFFFFF"/>
            <w:vAlign w:val="center"/>
          </w:tcPr>
          <w:p w14:paraId="489487C7" w14:textId="77777777" w:rsidR="00955234" w:rsidRPr="00FE3826" w:rsidRDefault="00955234" w:rsidP="00466F12">
            <w:pPr>
              <w:spacing w:before="40"/>
              <w:ind w:left="19"/>
              <w:jc w:val="center"/>
              <w:rPr>
                <w:rFonts w:cs="Arial"/>
                <w:sz w:val="20"/>
                <w:lang w:val="pt-BR"/>
              </w:rPr>
            </w:pPr>
            <w:r w:rsidRPr="00FE3826">
              <w:rPr>
                <w:rFonts w:cs="Arial"/>
                <w:sz w:val="20"/>
                <w:lang w:val="pt-BR"/>
              </w:rPr>
              <w:t>Versão</w:t>
            </w:r>
          </w:p>
        </w:tc>
        <w:tc>
          <w:tcPr>
            <w:tcW w:w="1134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shd w:val="pct10" w:color="auto" w:fill="FFFFFF"/>
            <w:vAlign w:val="center"/>
          </w:tcPr>
          <w:p w14:paraId="0529BC4E" w14:textId="77777777" w:rsidR="00955234" w:rsidRPr="00FE3826" w:rsidRDefault="00955234" w:rsidP="00466F12">
            <w:pPr>
              <w:spacing w:before="40"/>
              <w:ind w:left="-70"/>
              <w:jc w:val="center"/>
              <w:rPr>
                <w:rFonts w:cs="Arial"/>
                <w:sz w:val="20"/>
                <w:lang w:val="pt-BR"/>
              </w:rPr>
            </w:pPr>
            <w:r w:rsidRPr="00FE3826">
              <w:rPr>
                <w:rFonts w:cs="Arial"/>
                <w:sz w:val="20"/>
                <w:lang w:val="pt-BR"/>
              </w:rPr>
              <w:t>Data</w:t>
            </w:r>
          </w:p>
        </w:tc>
        <w:tc>
          <w:tcPr>
            <w:tcW w:w="4142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shd w:val="pct10" w:color="auto" w:fill="FFFFFF"/>
            <w:vAlign w:val="center"/>
          </w:tcPr>
          <w:p w14:paraId="2D29BC1A" w14:textId="77777777" w:rsidR="00955234" w:rsidRPr="00FE3826" w:rsidRDefault="00955234" w:rsidP="00466F12">
            <w:pPr>
              <w:tabs>
                <w:tab w:val="left" w:pos="1115"/>
                <w:tab w:val="left" w:pos="1325"/>
              </w:tabs>
              <w:spacing w:before="40"/>
              <w:ind w:left="-70"/>
              <w:jc w:val="center"/>
              <w:rPr>
                <w:rFonts w:cs="Arial"/>
                <w:sz w:val="20"/>
                <w:lang w:val="pt-BR"/>
              </w:rPr>
            </w:pPr>
            <w:r w:rsidRPr="00FE3826">
              <w:rPr>
                <w:rFonts w:cs="Arial"/>
                <w:sz w:val="20"/>
                <w:lang w:val="pt-BR"/>
              </w:rPr>
              <w:t>Descrição</w:t>
            </w:r>
          </w:p>
        </w:tc>
        <w:tc>
          <w:tcPr>
            <w:tcW w:w="1984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shd w:val="pct10" w:color="auto" w:fill="FFFFFF"/>
            <w:vAlign w:val="center"/>
          </w:tcPr>
          <w:p w14:paraId="3521FB07" w14:textId="77777777" w:rsidR="00955234" w:rsidRPr="00FE3826" w:rsidRDefault="00955234" w:rsidP="00466F12">
            <w:pPr>
              <w:spacing w:before="40"/>
              <w:jc w:val="center"/>
              <w:rPr>
                <w:rFonts w:cs="Arial"/>
                <w:sz w:val="20"/>
                <w:lang w:val="pt-BR"/>
              </w:rPr>
            </w:pPr>
            <w:r w:rsidRPr="00FE3826">
              <w:rPr>
                <w:rFonts w:cs="Arial"/>
                <w:sz w:val="20"/>
                <w:lang w:val="pt-BR"/>
              </w:rPr>
              <w:t>Responsável</w:t>
            </w:r>
          </w:p>
        </w:tc>
        <w:tc>
          <w:tcPr>
            <w:tcW w:w="1791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shd w:val="pct10" w:color="auto" w:fill="FFFFFF"/>
            <w:vAlign w:val="center"/>
          </w:tcPr>
          <w:p w14:paraId="73A7FD41" w14:textId="77777777" w:rsidR="00955234" w:rsidRPr="00FE3826" w:rsidRDefault="00955234" w:rsidP="00466F12">
            <w:pPr>
              <w:spacing w:before="40"/>
              <w:jc w:val="center"/>
              <w:rPr>
                <w:rFonts w:cs="Arial"/>
                <w:sz w:val="20"/>
                <w:lang w:val="pt-BR"/>
              </w:rPr>
            </w:pPr>
            <w:r w:rsidRPr="00FE3826">
              <w:rPr>
                <w:rFonts w:cs="Arial"/>
                <w:sz w:val="20"/>
                <w:lang w:val="pt-BR"/>
              </w:rPr>
              <w:t>Revisor</w:t>
            </w:r>
          </w:p>
        </w:tc>
      </w:tr>
      <w:tr w:rsidR="00955234" w:rsidRPr="00FE3826" w14:paraId="1CE21519" w14:textId="77777777" w:rsidTr="008160F7">
        <w:trPr>
          <w:trHeight w:val="40"/>
          <w:jc w:val="center"/>
        </w:trPr>
        <w:tc>
          <w:tcPr>
            <w:tcW w:w="1364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vAlign w:val="center"/>
          </w:tcPr>
          <w:p w14:paraId="66238006" w14:textId="77777777" w:rsidR="00955234" w:rsidRPr="00FE3826" w:rsidRDefault="00B36695" w:rsidP="00466F12">
            <w:pPr>
              <w:jc w:val="center"/>
              <w:rPr>
                <w:rFonts w:cs="Arial"/>
                <w:bCs/>
                <w:sz w:val="18"/>
                <w:lang w:val="pt-BR"/>
              </w:rPr>
            </w:pPr>
            <w:r w:rsidRPr="00FE3826">
              <w:rPr>
                <w:rFonts w:cs="Arial"/>
                <w:bCs/>
                <w:sz w:val="18"/>
                <w:lang w:val="pt-BR"/>
              </w:rPr>
              <w:t>1.0</w:t>
            </w:r>
          </w:p>
        </w:tc>
        <w:tc>
          <w:tcPr>
            <w:tcW w:w="1134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vAlign w:val="center"/>
          </w:tcPr>
          <w:p w14:paraId="7AF35538" w14:textId="44606D61" w:rsidR="00955234" w:rsidRPr="00FE3826" w:rsidRDefault="00746B4C" w:rsidP="00466F12">
            <w:pPr>
              <w:pStyle w:val="Header"/>
              <w:ind w:left="0"/>
              <w:jc w:val="center"/>
              <w:rPr>
                <w:rFonts w:cs="Arial"/>
                <w:bCs/>
                <w:sz w:val="18"/>
                <w:szCs w:val="24"/>
                <w:lang w:val="pt-PT"/>
              </w:rPr>
            </w:pPr>
            <w:r>
              <w:rPr>
                <w:rFonts w:cs="Arial"/>
                <w:bCs/>
                <w:sz w:val="18"/>
                <w:szCs w:val="24"/>
                <w:lang w:val="pt-PT"/>
              </w:rPr>
              <w:t>25</w:t>
            </w:r>
            <w:r w:rsidR="008A5419" w:rsidRPr="00FE3826">
              <w:rPr>
                <w:rFonts w:cs="Arial"/>
                <w:bCs/>
                <w:sz w:val="18"/>
                <w:szCs w:val="24"/>
                <w:lang w:val="pt-PT"/>
              </w:rPr>
              <w:t>/0</w:t>
            </w:r>
            <w:r w:rsidR="00877766">
              <w:rPr>
                <w:rFonts w:cs="Arial"/>
                <w:bCs/>
                <w:sz w:val="18"/>
                <w:szCs w:val="24"/>
                <w:lang w:val="pt-PT"/>
              </w:rPr>
              <w:t>8</w:t>
            </w:r>
            <w:r w:rsidR="008160F7" w:rsidRPr="00FE3826">
              <w:rPr>
                <w:rFonts w:cs="Arial"/>
                <w:bCs/>
                <w:sz w:val="18"/>
                <w:szCs w:val="24"/>
                <w:lang w:val="pt-PT"/>
              </w:rPr>
              <w:t>/2017</w:t>
            </w:r>
          </w:p>
        </w:tc>
        <w:tc>
          <w:tcPr>
            <w:tcW w:w="4142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vAlign w:val="center"/>
          </w:tcPr>
          <w:p w14:paraId="64194CE3" w14:textId="77777777" w:rsidR="00955234" w:rsidRPr="00FE3826" w:rsidRDefault="00955234" w:rsidP="00466F12">
            <w:pPr>
              <w:pStyle w:val="Header"/>
              <w:ind w:left="0"/>
              <w:jc w:val="center"/>
              <w:rPr>
                <w:rFonts w:cs="Arial"/>
                <w:bCs/>
                <w:sz w:val="18"/>
                <w:lang w:val="pt-PT"/>
              </w:rPr>
            </w:pPr>
            <w:r w:rsidRPr="00FE3826">
              <w:rPr>
                <w:rFonts w:cs="Arial"/>
                <w:bCs/>
                <w:sz w:val="18"/>
                <w:lang w:val="pt-PT"/>
              </w:rPr>
              <w:t>Primeira versão do documento</w:t>
            </w:r>
          </w:p>
        </w:tc>
        <w:tc>
          <w:tcPr>
            <w:tcW w:w="1984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vAlign w:val="center"/>
          </w:tcPr>
          <w:p w14:paraId="39A790EF" w14:textId="0E989497" w:rsidR="00955234" w:rsidRPr="00FE3826" w:rsidRDefault="00427D65" w:rsidP="00466F12">
            <w:pPr>
              <w:jc w:val="center"/>
              <w:rPr>
                <w:rFonts w:cs="Arial"/>
                <w:bCs/>
                <w:sz w:val="18"/>
                <w:lang w:val="pt-PT"/>
              </w:rPr>
            </w:pPr>
            <w:r>
              <w:rPr>
                <w:rFonts w:cs="Arial"/>
                <w:bCs/>
                <w:sz w:val="18"/>
                <w:lang w:val="pt-PT"/>
              </w:rPr>
              <w:t>Thiago Fernandes</w:t>
            </w:r>
          </w:p>
        </w:tc>
        <w:tc>
          <w:tcPr>
            <w:tcW w:w="1791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vAlign w:val="center"/>
          </w:tcPr>
          <w:p w14:paraId="6C6FECF3" w14:textId="3D5A5C56" w:rsidR="00955234" w:rsidRPr="00FE3826" w:rsidRDefault="00427D65" w:rsidP="00466F12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bCs/>
                <w:sz w:val="18"/>
                <w:lang w:val="pt-PT"/>
              </w:rPr>
              <w:t>N/A</w:t>
            </w:r>
          </w:p>
        </w:tc>
      </w:tr>
      <w:tr w:rsidR="00C7426F" w:rsidRPr="00FE3826" w14:paraId="247F9B22" w14:textId="77777777" w:rsidTr="00BE1098">
        <w:trPr>
          <w:trHeight w:val="197"/>
          <w:jc w:val="center"/>
        </w:trPr>
        <w:tc>
          <w:tcPr>
            <w:tcW w:w="1364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vAlign w:val="center"/>
          </w:tcPr>
          <w:p w14:paraId="697520C7" w14:textId="40364343" w:rsidR="00C7426F" w:rsidRPr="00FE3826" w:rsidRDefault="00C7426F" w:rsidP="00C7426F">
            <w:pPr>
              <w:jc w:val="center"/>
              <w:rPr>
                <w:rFonts w:cs="Arial"/>
                <w:bCs/>
                <w:sz w:val="18"/>
                <w:lang w:val="pt-BR"/>
              </w:rPr>
            </w:pPr>
          </w:p>
        </w:tc>
        <w:tc>
          <w:tcPr>
            <w:tcW w:w="1134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vAlign w:val="center"/>
          </w:tcPr>
          <w:p w14:paraId="4D7754D3" w14:textId="063BD3BA" w:rsidR="00C7426F" w:rsidRPr="00FE3826" w:rsidRDefault="00C7426F" w:rsidP="00C7426F">
            <w:pPr>
              <w:pStyle w:val="Header"/>
              <w:ind w:left="0"/>
              <w:jc w:val="center"/>
              <w:rPr>
                <w:rFonts w:cs="Arial"/>
                <w:bCs/>
                <w:sz w:val="18"/>
              </w:rPr>
            </w:pPr>
          </w:p>
        </w:tc>
        <w:tc>
          <w:tcPr>
            <w:tcW w:w="4142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vAlign w:val="center"/>
          </w:tcPr>
          <w:p w14:paraId="75FDF705" w14:textId="655197DD" w:rsidR="00C7426F" w:rsidRPr="00FE3826" w:rsidRDefault="00C7426F" w:rsidP="00C7426F">
            <w:pPr>
              <w:pStyle w:val="Header"/>
              <w:ind w:left="0"/>
              <w:jc w:val="center"/>
              <w:rPr>
                <w:rFonts w:cs="Arial"/>
                <w:bCs/>
                <w:sz w:val="18"/>
              </w:rPr>
            </w:pPr>
          </w:p>
        </w:tc>
        <w:tc>
          <w:tcPr>
            <w:tcW w:w="1984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vAlign w:val="center"/>
          </w:tcPr>
          <w:p w14:paraId="2AFA68E3" w14:textId="734626F6" w:rsidR="00C7426F" w:rsidRPr="00FE3826" w:rsidRDefault="00C7426F" w:rsidP="00C7426F">
            <w:pPr>
              <w:jc w:val="center"/>
              <w:rPr>
                <w:rFonts w:cs="Arial"/>
                <w:bCs/>
                <w:sz w:val="18"/>
                <w:lang w:val="pt-BR"/>
              </w:rPr>
            </w:pPr>
          </w:p>
        </w:tc>
        <w:tc>
          <w:tcPr>
            <w:tcW w:w="1791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vAlign w:val="center"/>
          </w:tcPr>
          <w:p w14:paraId="63969FDC" w14:textId="68507FDD" w:rsidR="00C7426F" w:rsidRPr="00FE3826" w:rsidRDefault="00C7426F" w:rsidP="00C7426F">
            <w:pPr>
              <w:jc w:val="center"/>
              <w:rPr>
                <w:rFonts w:cs="Arial"/>
                <w:bCs/>
                <w:sz w:val="18"/>
                <w:lang w:val="pt-BR"/>
              </w:rPr>
            </w:pPr>
          </w:p>
        </w:tc>
      </w:tr>
    </w:tbl>
    <w:p w14:paraId="4E6F2385" w14:textId="77777777" w:rsidR="00482DA0" w:rsidRPr="00FE3826" w:rsidRDefault="00482DA0" w:rsidP="00955234">
      <w:pPr>
        <w:jc w:val="center"/>
        <w:rPr>
          <w:rFonts w:cs="Arial"/>
          <w:sz w:val="28"/>
          <w:lang w:val="pt-BR"/>
        </w:rPr>
      </w:pPr>
    </w:p>
    <w:p w14:paraId="18B279B0" w14:textId="77777777" w:rsidR="00482DA0" w:rsidRPr="00FE3826" w:rsidRDefault="00482DA0" w:rsidP="00482DA0">
      <w:pPr>
        <w:rPr>
          <w:rFonts w:cs="Arial"/>
          <w:sz w:val="28"/>
          <w:lang w:val="pt-BR"/>
        </w:rPr>
      </w:pPr>
    </w:p>
    <w:p w14:paraId="369EB943" w14:textId="77777777" w:rsidR="00482DA0" w:rsidRPr="00FE3826" w:rsidRDefault="00482DA0" w:rsidP="00482DA0">
      <w:pPr>
        <w:rPr>
          <w:rFonts w:cs="Arial"/>
          <w:sz w:val="28"/>
          <w:lang w:val="pt-BR"/>
        </w:rPr>
      </w:pPr>
    </w:p>
    <w:p w14:paraId="02361895" w14:textId="77777777" w:rsidR="00482DA0" w:rsidRPr="00FE3826" w:rsidRDefault="00482DA0" w:rsidP="00482DA0">
      <w:pPr>
        <w:rPr>
          <w:rFonts w:cs="Arial"/>
          <w:sz w:val="28"/>
          <w:lang w:val="pt-BR"/>
        </w:rPr>
      </w:pPr>
    </w:p>
    <w:p w14:paraId="7059CC6A" w14:textId="77777777" w:rsidR="00482DA0" w:rsidRPr="00FE3826" w:rsidRDefault="005F7479" w:rsidP="005F7479">
      <w:pPr>
        <w:tabs>
          <w:tab w:val="left" w:pos="5820"/>
        </w:tabs>
        <w:rPr>
          <w:rFonts w:cs="Arial"/>
          <w:sz w:val="28"/>
          <w:lang w:val="pt-BR"/>
        </w:rPr>
      </w:pPr>
      <w:r w:rsidRPr="00FE3826">
        <w:rPr>
          <w:rFonts w:cs="Arial"/>
          <w:sz w:val="28"/>
          <w:lang w:val="pt-BR"/>
        </w:rPr>
        <w:tab/>
      </w:r>
    </w:p>
    <w:p w14:paraId="4003F8DE" w14:textId="77777777" w:rsidR="00482DA0" w:rsidRPr="00FE3826" w:rsidRDefault="00482DA0" w:rsidP="00482DA0">
      <w:pPr>
        <w:rPr>
          <w:rFonts w:cs="Arial"/>
          <w:sz w:val="28"/>
          <w:lang w:val="pt-BR"/>
        </w:rPr>
      </w:pPr>
    </w:p>
    <w:p w14:paraId="736F3EE0" w14:textId="77777777" w:rsidR="00482DA0" w:rsidRPr="00FE3826" w:rsidRDefault="00482DA0" w:rsidP="00482DA0">
      <w:pPr>
        <w:rPr>
          <w:rFonts w:cs="Arial"/>
          <w:sz w:val="28"/>
          <w:lang w:val="pt-BR"/>
        </w:rPr>
      </w:pPr>
    </w:p>
    <w:p w14:paraId="0DCC1C9A" w14:textId="77777777" w:rsidR="00482DA0" w:rsidRPr="00FE3826" w:rsidRDefault="00482DA0" w:rsidP="00482DA0">
      <w:pPr>
        <w:rPr>
          <w:rFonts w:cs="Arial"/>
          <w:sz w:val="28"/>
          <w:lang w:val="pt-BR"/>
        </w:rPr>
      </w:pPr>
    </w:p>
    <w:p w14:paraId="6A71F1EC" w14:textId="77777777" w:rsidR="00482DA0" w:rsidRPr="00FE3826" w:rsidRDefault="00482DA0" w:rsidP="00482DA0">
      <w:pPr>
        <w:rPr>
          <w:rFonts w:cs="Arial"/>
          <w:sz w:val="28"/>
          <w:lang w:val="pt-BR"/>
        </w:rPr>
      </w:pPr>
    </w:p>
    <w:p w14:paraId="305ACA7E" w14:textId="77777777" w:rsidR="00482DA0" w:rsidRPr="00FE3826" w:rsidRDefault="00482DA0" w:rsidP="00482DA0">
      <w:pPr>
        <w:rPr>
          <w:rFonts w:cs="Arial"/>
          <w:sz w:val="28"/>
          <w:lang w:val="pt-BR"/>
        </w:rPr>
      </w:pPr>
    </w:p>
    <w:p w14:paraId="261722DC" w14:textId="77777777" w:rsidR="00482DA0" w:rsidRPr="00FE3826" w:rsidRDefault="00482DA0" w:rsidP="00482DA0">
      <w:pPr>
        <w:rPr>
          <w:rFonts w:cs="Arial"/>
          <w:sz w:val="28"/>
          <w:lang w:val="pt-BR"/>
        </w:rPr>
      </w:pPr>
    </w:p>
    <w:p w14:paraId="60A118A7" w14:textId="77777777" w:rsidR="00482DA0" w:rsidRPr="00FE3826" w:rsidRDefault="00482DA0" w:rsidP="00482DA0">
      <w:pPr>
        <w:rPr>
          <w:rFonts w:cs="Arial"/>
          <w:sz w:val="28"/>
          <w:lang w:val="pt-BR"/>
        </w:rPr>
      </w:pPr>
    </w:p>
    <w:p w14:paraId="1F3BAA7E" w14:textId="77777777" w:rsidR="00482DA0" w:rsidRPr="00FE3826" w:rsidRDefault="00482DA0" w:rsidP="00482DA0">
      <w:pPr>
        <w:rPr>
          <w:rFonts w:cs="Arial"/>
          <w:sz w:val="28"/>
          <w:lang w:val="pt-BR"/>
        </w:rPr>
      </w:pPr>
    </w:p>
    <w:p w14:paraId="4F0865DC" w14:textId="77777777" w:rsidR="00482DA0" w:rsidRPr="00FE3826" w:rsidRDefault="00482DA0" w:rsidP="00955234">
      <w:pPr>
        <w:jc w:val="center"/>
        <w:rPr>
          <w:rFonts w:cs="Arial"/>
          <w:sz w:val="28"/>
          <w:lang w:val="pt-BR"/>
        </w:rPr>
      </w:pPr>
    </w:p>
    <w:p w14:paraId="10388AB5" w14:textId="77777777" w:rsidR="00482DA0" w:rsidRPr="00FE3826" w:rsidRDefault="00482DA0" w:rsidP="00955234">
      <w:pPr>
        <w:jc w:val="center"/>
        <w:rPr>
          <w:rFonts w:cs="Arial"/>
          <w:sz w:val="28"/>
          <w:lang w:val="pt-BR"/>
        </w:rPr>
      </w:pPr>
    </w:p>
    <w:p w14:paraId="642DF6CD" w14:textId="77777777" w:rsidR="00482DA0" w:rsidRPr="00FE3826" w:rsidRDefault="00482DA0" w:rsidP="00482DA0">
      <w:pPr>
        <w:tabs>
          <w:tab w:val="left" w:pos="1890"/>
        </w:tabs>
        <w:rPr>
          <w:rFonts w:cs="Arial"/>
          <w:sz w:val="28"/>
          <w:lang w:val="pt-BR"/>
        </w:rPr>
      </w:pPr>
      <w:r w:rsidRPr="00FE3826">
        <w:rPr>
          <w:rFonts w:cs="Arial"/>
          <w:sz w:val="28"/>
          <w:lang w:val="pt-BR"/>
        </w:rPr>
        <w:tab/>
      </w:r>
    </w:p>
    <w:p w14:paraId="52620764" w14:textId="77777777" w:rsidR="00C05AC7" w:rsidRPr="00FE3826" w:rsidRDefault="00C05AC7" w:rsidP="00955234">
      <w:pPr>
        <w:jc w:val="center"/>
        <w:rPr>
          <w:rFonts w:cs="Arial"/>
          <w:sz w:val="28"/>
          <w:lang w:val="pt-BR"/>
        </w:rPr>
      </w:pPr>
    </w:p>
    <w:p w14:paraId="15C256E8" w14:textId="77777777" w:rsidR="00C05AC7" w:rsidRPr="00FE3826" w:rsidRDefault="00C05AC7" w:rsidP="00C05AC7">
      <w:pPr>
        <w:rPr>
          <w:rFonts w:cs="Arial"/>
          <w:sz w:val="28"/>
          <w:lang w:val="pt-BR"/>
        </w:rPr>
      </w:pPr>
    </w:p>
    <w:p w14:paraId="5B8CB202" w14:textId="77777777" w:rsidR="00C05AC7" w:rsidRPr="00FE3826" w:rsidRDefault="00C05AC7" w:rsidP="00C05AC7">
      <w:pPr>
        <w:rPr>
          <w:rFonts w:cs="Arial"/>
          <w:sz w:val="28"/>
          <w:lang w:val="pt-BR"/>
        </w:rPr>
      </w:pPr>
    </w:p>
    <w:p w14:paraId="3F95EB9D" w14:textId="77777777" w:rsidR="00C05AC7" w:rsidRPr="00FE3826" w:rsidRDefault="00C05AC7" w:rsidP="00C05AC7">
      <w:pPr>
        <w:rPr>
          <w:rFonts w:cs="Arial"/>
          <w:sz w:val="28"/>
          <w:lang w:val="pt-BR"/>
        </w:rPr>
      </w:pPr>
    </w:p>
    <w:p w14:paraId="757CCDA8" w14:textId="77777777" w:rsidR="00C05AC7" w:rsidRPr="00FE3826" w:rsidRDefault="00C05AC7" w:rsidP="00C05AC7">
      <w:pPr>
        <w:rPr>
          <w:rFonts w:cs="Arial"/>
          <w:sz w:val="28"/>
          <w:lang w:val="pt-BR"/>
        </w:rPr>
      </w:pPr>
    </w:p>
    <w:p w14:paraId="4FEAAE40" w14:textId="77777777" w:rsidR="00C05AC7" w:rsidRPr="00FE3826" w:rsidRDefault="00C05AC7" w:rsidP="00C05AC7">
      <w:pPr>
        <w:rPr>
          <w:rFonts w:cs="Arial"/>
          <w:sz w:val="28"/>
          <w:lang w:val="pt-BR"/>
        </w:rPr>
      </w:pPr>
    </w:p>
    <w:p w14:paraId="792BAFC7" w14:textId="77777777" w:rsidR="00C05AC7" w:rsidRPr="00FE3826" w:rsidRDefault="00C05AC7" w:rsidP="00C05AC7">
      <w:pPr>
        <w:rPr>
          <w:rFonts w:cs="Arial"/>
          <w:sz w:val="28"/>
          <w:lang w:val="pt-BR"/>
        </w:rPr>
      </w:pPr>
    </w:p>
    <w:p w14:paraId="1C036007" w14:textId="77777777" w:rsidR="00C05AC7" w:rsidRPr="00FE3826" w:rsidRDefault="00C05AC7" w:rsidP="00C05AC7">
      <w:pPr>
        <w:rPr>
          <w:rFonts w:cs="Arial"/>
          <w:sz w:val="28"/>
          <w:lang w:val="pt-BR"/>
        </w:rPr>
      </w:pPr>
    </w:p>
    <w:p w14:paraId="4887B466" w14:textId="77777777" w:rsidR="00C05AC7" w:rsidRPr="00FE3826" w:rsidRDefault="00C05AC7" w:rsidP="00955234">
      <w:pPr>
        <w:jc w:val="center"/>
        <w:rPr>
          <w:rFonts w:cs="Arial"/>
          <w:sz w:val="28"/>
          <w:lang w:val="pt-BR"/>
        </w:rPr>
      </w:pPr>
    </w:p>
    <w:p w14:paraId="19208E50" w14:textId="77777777" w:rsidR="00C05AC7" w:rsidRPr="00FE3826" w:rsidRDefault="00C05AC7" w:rsidP="00C05AC7">
      <w:pPr>
        <w:tabs>
          <w:tab w:val="left" w:pos="2025"/>
        </w:tabs>
        <w:rPr>
          <w:rFonts w:cs="Arial"/>
          <w:sz w:val="28"/>
          <w:lang w:val="pt-BR"/>
        </w:rPr>
      </w:pPr>
      <w:r w:rsidRPr="00FE3826">
        <w:rPr>
          <w:rFonts w:cs="Arial"/>
          <w:sz w:val="28"/>
          <w:lang w:val="pt-BR"/>
        </w:rPr>
        <w:tab/>
      </w:r>
    </w:p>
    <w:p w14:paraId="11006410" w14:textId="77777777" w:rsidR="00955234" w:rsidRPr="00FE3826" w:rsidRDefault="00955234" w:rsidP="00955234">
      <w:pPr>
        <w:jc w:val="center"/>
        <w:rPr>
          <w:rFonts w:cs="Arial"/>
          <w:b/>
          <w:bCs/>
          <w:sz w:val="28"/>
          <w:lang w:val="pt-BR"/>
        </w:rPr>
      </w:pPr>
      <w:r w:rsidRPr="00FE3826">
        <w:rPr>
          <w:rFonts w:cs="Arial"/>
          <w:sz w:val="28"/>
          <w:lang w:val="pt-BR"/>
        </w:rPr>
        <w:br w:type="page"/>
      </w:r>
      <w:r w:rsidRPr="00FE3826">
        <w:rPr>
          <w:rFonts w:cs="Arial"/>
          <w:b/>
          <w:bCs/>
          <w:sz w:val="28"/>
          <w:lang w:val="pt-BR"/>
        </w:rPr>
        <w:lastRenderedPageBreak/>
        <w:t>Índice</w:t>
      </w:r>
    </w:p>
    <w:p w14:paraId="570B7AD9" w14:textId="77777777" w:rsidR="008A5F4A" w:rsidRPr="00FE3826" w:rsidRDefault="008A5F4A" w:rsidP="001D5173">
      <w:pPr>
        <w:rPr>
          <w:rFonts w:cs="Arial"/>
          <w:lang w:val="pt-BR"/>
        </w:rPr>
      </w:pPr>
    </w:p>
    <w:p w14:paraId="6E74CA25" w14:textId="4F3DE664" w:rsidR="00934503" w:rsidRPr="00FE3826" w:rsidRDefault="008A5F4A">
      <w:pPr>
        <w:pStyle w:val="TOC1"/>
        <w:tabs>
          <w:tab w:val="left" w:pos="600"/>
          <w:tab w:val="right" w:leader="dot" w:pos="10337"/>
        </w:tabs>
        <w:rPr>
          <w:rFonts w:eastAsiaTheme="minorEastAsia" w:cs="Arial"/>
          <w:b w:val="0"/>
          <w:bCs w:val="0"/>
          <w:caps w:val="0"/>
          <w:noProof/>
          <w:szCs w:val="22"/>
          <w:lang w:val="pt-BR" w:eastAsia="pt-BR"/>
        </w:rPr>
      </w:pPr>
      <w:r w:rsidRPr="00FE3826">
        <w:rPr>
          <w:rFonts w:cs="Arial"/>
        </w:rPr>
        <w:fldChar w:fldCharType="begin"/>
      </w:r>
      <w:r w:rsidRPr="00FE3826">
        <w:rPr>
          <w:rFonts w:cs="Arial"/>
          <w:lang w:val="pt-BR"/>
        </w:rPr>
        <w:instrText xml:space="preserve"> TOC \o "1-3" \h \z \u </w:instrText>
      </w:r>
      <w:r w:rsidRPr="00FE3826">
        <w:rPr>
          <w:rFonts w:cs="Arial"/>
        </w:rPr>
        <w:fldChar w:fldCharType="separate"/>
      </w:r>
      <w:hyperlink w:anchor="_Toc478048356" w:history="1">
        <w:r w:rsidR="00934503" w:rsidRPr="00FE3826">
          <w:rPr>
            <w:rStyle w:val="Hyperlink"/>
            <w:rFonts w:cs="Arial"/>
            <w:noProof/>
          </w:rPr>
          <w:t>1.</w:t>
        </w:r>
        <w:r w:rsidR="00934503" w:rsidRPr="00FE3826">
          <w:rPr>
            <w:rFonts w:eastAsiaTheme="minorEastAsia" w:cs="Arial"/>
            <w:b w:val="0"/>
            <w:bCs w:val="0"/>
            <w: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Introdução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_Toc478048356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4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117BDC30" w14:textId="0F18B9B6" w:rsidR="00934503" w:rsidRPr="00FE3826" w:rsidRDefault="00472042">
      <w:pPr>
        <w:pStyle w:val="TOC2"/>
        <w:tabs>
          <w:tab w:val="left" w:pos="800"/>
          <w:tab w:val="right" w:leader="dot" w:pos="10337"/>
        </w:tabs>
        <w:rPr>
          <w:rFonts w:eastAsiaTheme="minorEastAsia" w:cs="Arial"/>
          <w:smallCaps w:val="0"/>
          <w:noProof/>
          <w:szCs w:val="22"/>
          <w:lang w:val="pt-BR" w:eastAsia="pt-BR"/>
        </w:rPr>
      </w:pPr>
      <w:hyperlink w:anchor="_Toc478048357" w:history="1">
        <w:r w:rsidR="00934503" w:rsidRPr="00FE3826">
          <w:rPr>
            <w:rStyle w:val="Hyperlink"/>
            <w:rFonts w:cs="Arial"/>
            <w:noProof/>
          </w:rPr>
          <w:t>1.1.</w:t>
        </w:r>
        <w:r w:rsidR="00934503" w:rsidRPr="00FE3826">
          <w:rPr>
            <w:rFonts w:eastAsiaTheme="minorEastAsia" w:cs="Arial"/>
            <w:small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Lista de Distribuição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_Toc478048357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4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57BAE2E5" w14:textId="7E32957E" w:rsidR="00934503" w:rsidRPr="00FE3826" w:rsidRDefault="00472042">
      <w:pPr>
        <w:pStyle w:val="TOC2"/>
        <w:tabs>
          <w:tab w:val="left" w:pos="800"/>
          <w:tab w:val="right" w:leader="dot" w:pos="10337"/>
        </w:tabs>
        <w:rPr>
          <w:rFonts w:eastAsiaTheme="minorEastAsia" w:cs="Arial"/>
          <w:smallCaps w:val="0"/>
          <w:noProof/>
          <w:szCs w:val="22"/>
          <w:lang w:val="pt-BR" w:eastAsia="pt-BR"/>
        </w:rPr>
      </w:pPr>
      <w:hyperlink w:anchor="_Toc478048358" w:history="1">
        <w:r w:rsidR="00934503" w:rsidRPr="00FE3826">
          <w:rPr>
            <w:rStyle w:val="Hyperlink"/>
            <w:rFonts w:cs="Arial"/>
            <w:noProof/>
          </w:rPr>
          <w:t>1.2.</w:t>
        </w:r>
        <w:r w:rsidR="00934503" w:rsidRPr="00FE3826">
          <w:rPr>
            <w:rFonts w:eastAsiaTheme="minorEastAsia" w:cs="Arial"/>
            <w:small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Objetivo do Documento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_Toc478048358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4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379F53A4" w14:textId="3EF60861" w:rsidR="00934503" w:rsidRPr="00FE3826" w:rsidRDefault="00472042">
      <w:pPr>
        <w:pStyle w:val="TOC2"/>
        <w:tabs>
          <w:tab w:val="left" w:pos="800"/>
          <w:tab w:val="right" w:leader="dot" w:pos="10337"/>
        </w:tabs>
        <w:rPr>
          <w:rFonts w:eastAsiaTheme="minorEastAsia" w:cs="Arial"/>
          <w:smallCaps w:val="0"/>
          <w:noProof/>
          <w:szCs w:val="22"/>
          <w:lang w:val="pt-BR" w:eastAsia="pt-BR"/>
        </w:rPr>
      </w:pPr>
      <w:hyperlink w:anchor="_Toc478048359" w:history="1">
        <w:r w:rsidR="00934503" w:rsidRPr="00FE3826">
          <w:rPr>
            <w:rStyle w:val="Hyperlink"/>
            <w:rFonts w:cs="Arial"/>
            <w:noProof/>
          </w:rPr>
          <w:t>1.3.</w:t>
        </w:r>
        <w:r w:rsidR="00934503" w:rsidRPr="00FE3826">
          <w:rPr>
            <w:rFonts w:eastAsiaTheme="minorEastAsia" w:cs="Arial"/>
            <w:small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Referências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_Toc478048359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4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76589C5B" w14:textId="726EB6DA" w:rsidR="00934503" w:rsidRPr="00FE3826" w:rsidRDefault="00472042">
      <w:pPr>
        <w:pStyle w:val="TOC2"/>
        <w:tabs>
          <w:tab w:val="left" w:pos="800"/>
          <w:tab w:val="right" w:leader="dot" w:pos="10337"/>
        </w:tabs>
        <w:rPr>
          <w:rFonts w:eastAsiaTheme="minorEastAsia" w:cs="Arial"/>
          <w:smallCaps w:val="0"/>
          <w:noProof/>
          <w:szCs w:val="22"/>
          <w:lang w:val="pt-BR" w:eastAsia="pt-BR"/>
        </w:rPr>
      </w:pPr>
      <w:hyperlink w:anchor="_Toc478048360" w:history="1">
        <w:r w:rsidR="00934503" w:rsidRPr="00FE3826">
          <w:rPr>
            <w:rStyle w:val="Hyperlink"/>
            <w:rFonts w:cs="Arial"/>
            <w:noProof/>
          </w:rPr>
          <w:t>1.4.</w:t>
        </w:r>
        <w:r w:rsidR="00934503" w:rsidRPr="00FE3826">
          <w:rPr>
            <w:rFonts w:eastAsiaTheme="minorEastAsia" w:cs="Arial"/>
            <w:small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Premissas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_Toc478048360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4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407350D6" w14:textId="1985567F" w:rsidR="00934503" w:rsidRPr="00FE3826" w:rsidRDefault="00472042">
      <w:pPr>
        <w:pStyle w:val="TOC2"/>
        <w:tabs>
          <w:tab w:val="left" w:pos="800"/>
          <w:tab w:val="right" w:leader="dot" w:pos="10337"/>
        </w:tabs>
        <w:rPr>
          <w:rFonts w:eastAsiaTheme="minorEastAsia" w:cs="Arial"/>
          <w:smallCaps w:val="0"/>
          <w:noProof/>
          <w:szCs w:val="22"/>
          <w:lang w:val="pt-BR" w:eastAsia="pt-BR"/>
        </w:rPr>
      </w:pPr>
      <w:hyperlink w:anchor="_Toc478048361" w:history="1">
        <w:r w:rsidR="00934503" w:rsidRPr="00FE3826">
          <w:rPr>
            <w:rStyle w:val="Hyperlink"/>
            <w:rFonts w:cs="Arial"/>
            <w:noProof/>
          </w:rPr>
          <w:t>1.5.</w:t>
        </w:r>
        <w:r w:rsidR="00934503" w:rsidRPr="00FE3826">
          <w:rPr>
            <w:rFonts w:eastAsiaTheme="minorEastAsia" w:cs="Arial"/>
            <w:small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Restrições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_Toc478048361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4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22F0EC4C" w14:textId="1B0B6B1F" w:rsidR="00934503" w:rsidRPr="00FE3826" w:rsidRDefault="00472042">
      <w:pPr>
        <w:pStyle w:val="TOC2"/>
        <w:tabs>
          <w:tab w:val="left" w:pos="800"/>
          <w:tab w:val="right" w:leader="dot" w:pos="10337"/>
        </w:tabs>
        <w:rPr>
          <w:rFonts w:eastAsiaTheme="minorEastAsia" w:cs="Arial"/>
          <w:smallCaps w:val="0"/>
          <w:noProof/>
          <w:szCs w:val="22"/>
          <w:lang w:val="pt-BR" w:eastAsia="pt-BR"/>
        </w:rPr>
      </w:pPr>
      <w:hyperlink w:anchor="_Toc478048362" w:history="1">
        <w:r w:rsidR="00934503" w:rsidRPr="00FE3826">
          <w:rPr>
            <w:rStyle w:val="Hyperlink"/>
            <w:rFonts w:cs="Arial"/>
            <w:noProof/>
          </w:rPr>
          <w:t>1.6.</w:t>
        </w:r>
        <w:r w:rsidR="00934503" w:rsidRPr="00FE3826">
          <w:rPr>
            <w:rFonts w:eastAsiaTheme="minorEastAsia" w:cs="Arial"/>
            <w:small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Riscos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_Toc478048362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4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0FA5EF30" w14:textId="60A0D112" w:rsidR="00934503" w:rsidRPr="00FE3826" w:rsidRDefault="00472042">
      <w:pPr>
        <w:pStyle w:val="TOC1"/>
        <w:tabs>
          <w:tab w:val="left" w:pos="600"/>
          <w:tab w:val="right" w:leader="dot" w:pos="10337"/>
        </w:tabs>
        <w:rPr>
          <w:rFonts w:eastAsiaTheme="minorEastAsia" w:cs="Arial"/>
          <w:b w:val="0"/>
          <w:bCs w:val="0"/>
          <w:caps w:val="0"/>
          <w:noProof/>
          <w:szCs w:val="22"/>
          <w:lang w:val="pt-BR" w:eastAsia="pt-BR"/>
        </w:rPr>
      </w:pPr>
      <w:hyperlink w:anchor="_Toc478048363" w:history="1">
        <w:r w:rsidR="00934503" w:rsidRPr="00FE3826">
          <w:rPr>
            <w:rStyle w:val="Hyperlink"/>
            <w:rFonts w:cs="Arial"/>
            <w:noProof/>
          </w:rPr>
          <w:t>2.</w:t>
        </w:r>
        <w:r w:rsidR="00934503" w:rsidRPr="00FE3826">
          <w:rPr>
            <w:rFonts w:eastAsiaTheme="minorEastAsia" w:cs="Arial"/>
            <w:b w:val="0"/>
            <w:bCs w:val="0"/>
            <w: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Visão Geral da Solução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_Toc478048363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5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6BD5B42A" w14:textId="623068FC" w:rsidR="00934503" w:rsidRPr="00FE3826" w:rsidRDefault="00472042">
      <w:pPr>
        <w:pStyle w:val="TOC2"/>
        <w:tabs>
          <w:tab w:val="left" w:pos="800"/>
          <w:tab w:val="right" w:leader="dot" w:pos="10337"/>
        </w:tabs>
        <w:rPr>
          <w:rFonts w:eastAsiaTheme="minorEastAsia" w:cs="Arial"/>
          <w:smallCaps w:val="0"/>
          <w:noProof/>
          <w:szCs w:val="22"/>
          <w:lang w:val="pt-BR" w:eastAsia="pt-BR"/>
        </w:rPr>
      </w:pPr>
      <w:hyperlink w:anchor="_Toc478048364" w:history="1">
        <w:r w:rsidR="00934503" w:rsidRPr="00FE3826">
          <w:rPr>
            <w:rStyle w:val="Hyperlink"/>
            <w:rFonts w:cs="Arial"/>
            <w:noProof/>
          </w:rPr>
          <w:t>2.1.</w:t>
        </w:r>
        <w:r w:rsidR="00934503" w:rsidRPr="00FE3826">
          <w:rPr>
            <w:rFonts w:eastAsiaTheme="minorEastAsia" w:cs="Arial"/>
            <w:small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Descrição da Demanda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_Toc478048364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5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006DA426" w14:textId="7A4D8352" w:rsidR="00934503" w:rsidRPr="00FE3826" w:rsidRDefault="00472042">
      <w:pPr>
        <w:pStyle w:val="TOC2"/>
        <w:tabs>
          <w:tab w:val="left" w:pos="800"/>
          <w:tab w:val="right" w:leader="dot" w:pos="10337"/>
        </w:tabs>
        <w:rPr>
          <w:rFonts w:eastAsiaTheme="minorEastAsia" w:cs="Arial"/>
          <w:smallCaps w:val="0"/>
          <w:noProof/>
          <w:szCs w:val="22"/>
          <w:lang w:val="pt-BR" w:eastAsia="pt-BR"/>
        </w:rPr>
      </w:pPr>
      <w:hyperlink w:anchor="_Toc478048365" w:history="1">
        <w:r w:rsidR="00934503" w:rsidRPr="00FE3826">
          <w:rPr>
            <w:rStyle w:val="Hyperlink"/>
            <w:rFonts w:cs="Arial"/>
            <w:noProof/>
          </w:rPr>
          <w:t>2.2.</w:t>
        </w:r>
        <w:r w:rsidR="00934503" w:rsidRPr="00FE3826">
          <w:rPr>
            <w:rFonts w:eastAsiaTheme="minorEastAsia" w:cs="Arial"/>
            <w:small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Impacto no Sistema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_Toc478048365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5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093F0712" w14:textId="1378EE0A" w:rsidR="00934503" w:rsidRPr="00FE3826" w:rsidRDefault="00472042">
      <w:pPr>
        <w:pStyle w:val="TOC1"/>
        <w:tabs>
          <w:tab w:val="left" w:pos="600"/>
          <w:tab w:val="right" w:leader="dot" w:pos="10337"/>
        </w:tabs>
        <w:rPr>
          <w:rFonts w:eastAsiaTheme="minorEastAsia" w:cs="Arial"/>
          <w:b w:val="0"/>
          <w:bCs w:val="0"/>
          <w:caps w:val="0"/>
          <w:noProof/>
          <w:szCs w:val="22"/>
          <w:lang w:val="pt-BR" w:eastAsia="pt-BR"/>
        </w:rPr>
      </w:pPr>
      <w:hyperlink w:anchor="_Toc478048366" w:history="1">
        <w:r w:rsidR="00934503" w:rsidRPr="00FE3826">
          <w:rPr>
            <w:rStyle w:val="Hyperlink"/>
            <w:rFonts w:cs="Arial"/>
            <w:noProof/>
          </w:rPr>
          <w:t>3.</w:t>
        </w:r>
        <w:r w:rsidR="00934503" w:rsidRPr="00FE3826">
          <w:rPr>
            <w:rFonts w:eastAsiaTheme="minorEastAsia" w:cs="Arial"/>
            <w:b w:val="0"/>
            <w:bCs w:val="0"/>
            <w: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Requisitos de Negócio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_Toc478048366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5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51FEF908" w14:textId="0D5CE637" w:rsidR="00934503" w:rsidRPr="00FE3826" w:rsidRDefault="00472042">
      <w:pPr>
        <w:pStyle w:val="TOC1"/>
        <w:tabs>
          <w:tab w:val="left" w:pos="600"/>
          <w:tab w:val="right" w:leader="dot" w:pos="10337"/>
        </w:tabs>
        <w:rPr>
          <w:rFonts w:eastAsiaTheme="minorEastAsia" w:cs="Arial"/>
          <w:b w:val="0"/>
          <w:bCs w:val="0"/>
          <w:caps w:val="0"/>
          <w:noProof/>
          <w:szCs w:val="22"/>
          <w:lang w:val="pt-BR" w:eastAsia="pt-BR"/>
        </w:rPr>
      </w:pPr>
      <w:hyperlink w:anchor="_Toc478048370" w:history="1">
        <w:r w:rsidR="00934503" w:rsidRPr="00FE3826">
          <w:rPr>
            <w:rStyle w:val="Hyperlink"/>
            <w:rFonts w:cs="Arial"/>
            <w:noProof/>
          </w:rPr>
          <w:t>4.</w:t>
        </w:r>
        <w:r w:rsidR="00934503" w:rsidRPr="00FE3826">
          <w:rPr>
            <w:rFonts w:eastAsiaTheme="minorEastAsia" w:cs="Arial"/>
            <w:b w:val="0"/>
            <w:bCs w:val="0"/>
            <w: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Alavancas Impactadas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_Toc478048370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5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3DA495CA" w14:textId="7D58D366" w:rsidR="00934503" w:rsidRPr="00FE3826" w:rsidRDefault="00472042">
      <w:pPr>
        <w:pStyle w:val="TOC1"/>
        <w:tabs>
          <w:tab w:val="left" w:pos="600"/>
          <w:tab w:val="right" w:leader="dot" w:pos="10337"/>
        </w:tabs>
        <w:rPr>
          <w:rFonts w:eastAsiaTheme="minorEastAsia" w:cs="Arial"/>
          <w:b w:val="0"/>
          <w:bCs w:val="0"/>
          <w:caps w:val="0"/>
          <w:noProof/>
          <w:szCs w:val="22"/>
          <w:lang w:val="pt-BR" w:eastAsia="pt-BR"/>
        </w:rPr>
      </w:pPr>
      <w:hyperlink w:anchor="_Toc478048371" w:history="1">
        <w:r w:rsidR="00934503" w:rsidRPr="00FE3826">
          <w:rPr>
            <w:rStyle w:val="Hyperlink"/>
            <w:rFonts w:cs="Arial"/>
            <w:noProof/>
          </w:rPr>
          <w:t>5.</w:t>
        </w:r>
        <w:r w:rsidR="00934503" w:rsidRPr="00FE3826">
          <w:rPr>
            <w:rFonts w:eastAsiaTheme="minorEastAsia" w:cs="Arial"/>
            <w:b w:val="0"/>
            <w:bCs w:val="0"/>
            <w: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Requisitos Funcionais*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_Toc478048371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6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6E133B80" w14:textId="770D5ADF" w:rsidR="00934503" w:rsidRPr="00FE3826" w:rsidRDefault="00472042">
      <w:pPr>
        <w:pStyle w:val="TOC2"/>
        <w:tabs>
          <w:tab w:val="left" w:pos="800"/>
          <w:tab w:val="right" w:leader="dot" w:pos="10337"/>
        </w:tabs>
        <w:rPr>
          <w:rFonts w:eastAsiaTheme="minorEastAsia" w:cs="Arial"/>
          <w:smallCaps w:val="0"/>
          <w:noProof/>
          <w:szCs w:val="22"/>
          <w:lang w:val="pt-BR" w:eastAsia="pt-BR"/>
        </w:rPr>
      </w:pPr>
      <w:hyperlink w:anchor="_Toc478048372" w:history="1">
        <w:r w:rsidR="00934503" w:rsidRPr="00FE3826">
          <w:rPr>
            <w:rStyle w:val="Hyperlink"/>
            <w:rFonts w:cs="Arial"/>
            <w:noProof/>
          </w:rPr>
          <w:t>5.1.</w:t>
        </w:r>
        <w:r w:rsidR="00934503" w:rsidRPr="00FE3826">
          <w:rPr>
            <w:rFonts w:eastAsiaTheme="minorEastAsia" w:cs="Arial"/>
            <w:small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Regras de Negócio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_Toc478048372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6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72DE8486" w14:textId="5998B475" w:rsidR="00934503" w:rsidRPr="00FE3826" w:rsidRDefault="00472042">
      <w:pPr>
        <w:pStyle w:val="TOC1"/>
        <w:tabs>
          <w:tab w:val="left" w:pos="600"/>
          <w:tab w:val="right" w:leader="dot" w:pos="10337"/>
        </w:tabs>
        <w:rPr>
          <w:rFonts w:eastAsiaTheme="minorEastAsia" w:cs="Arial"/>
          <w:b w:val="0"/>
          <w:bCs w:val="0"/>
          <w:caps w:val="0"/>
          <w:noProof/>
          <w:szCs w:val="22"/>
          <w:lang w:val="pt-BR" w:eastAsia="pt-BR"/>
        </w:rPr>
      </w:pPr>
      <w:hyperlink w:anchor="_Toc478048379" w:history="1">
        <w:r w:rsidR="00934503" w:rsidRPr="00FE3826">
          <w:rPr>
            <w:rStyle w:val="Hyperlink"/>
            <w:rFonts w:cs="Arial"/>
            <w:noProof/>
          </w:rPr>
          <w:t>6.</w:t>
        </w:r>
        <w:r w:rsidR="00934503" w:rsidRPr="00FE3826">
          <w:rPr>
            <w:rFonts w:eastAsiaTheme="minorEastAsia" w:cs="Arial"/>
            <w:b w:val="0"/>
            <w:bCs w:val="0"/>
            <w: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Requisitos Suplementares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_Toc478048379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6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5D8EFF97" w14:textId="2759D997" w:rsidR="00934503" w:rsidRPr="00FE3826" w:rsidRDefault="00472042">
      <w:pPr>
        <w:pStyle w:val="TOC1"/>
        <w:tabs>
          <w:tab w:val="left" w:pos="600"/>
          <w:tab w:val="right" w:leader="dot" w:pos="10337"/>
        </w:tabs>
        <w:rPr>
          <w:rFonts w:eastAsiaTheme="minorEastAsia" w:cs="Arial"/>
          <w:b w:val="0"/>
          <w:bCs w:val="0"/>
          <w:caps w:val="0"/>
          <w:noProof/>
          <w:szCs w:val="22"/>
          <w:lang w:val="pt-BR" w:eastAsia="pt-BR"/>
        </w:rPr>
      </w:pPr>
      <w:hyperlink w:anchor="_Toc478048380" w:history="1">
        <w:r w:rsidR="00934503" w:rsidRPr="00FE3826">
          <w:rPr>
            <w:rStyle w:val="Hyperlink"/>
            <w:rFonts w:cs="Arial"/>
            <w:noProof/>
          </w:rPr>
          <w:t>7.</w:t>
        </w:r>
        <w:r w:rsidR="00934503" w:rsidRPr="00FE3826">
          <w:rPr>
            <w:rFonts w:eastAsiaTheme="minorEastAsia" w:cs="Arial"/>
            <w:b w:val="0"/>
            <w:bCs w:val="0"/>
            <w: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Atividades não contempladas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_Toc478048380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6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51F027E2" w14:textId="6B8834B4" w:rsidR="00934503" w:rsidRPr="00FE3826" w:rsidRDefault="00472042">
      <w:pPr>
        <w:pStyle w:val="TOC1"/>
        <w:tabs>
          <w:tab w:val="left" w:pos="600"/>
          <w:tab w:val="right" w:leader="dot" w:pos="10337"/>
        </w:tabs>
        <w:rPr>
          <w:rFonts w:eastAsiaTheme="minorEastAsia" w:cs="Arial"/>
          <w:b w:val="0"/>
          <w:bCs w:val="0"/>
          <w:caps w:val="0"/>
          <w:noProof/>
          <w:szCs w:val="22"/>
          <w:lang w:val="pt-BR" w:eastAsia="pt-BR"/>
        </w:rPr>
      </w:pPr>
      <w:hyperlink w:anchor="_Toc478048381" w:history="1">
        <w:r w:rsidR="00934503" w:rsidRPr="00FE3826">
          <w:rPr>
            <w:rStyle w:val="Hyperlink"/>
            <w:rFonts w:cs="Arial"/>
            <w:noProof/>
          </w:rPr>
          <w:t>8.</w:t>
        </w:r>
        <w:r w:rsidR="00934503" w:rsidRPr="00FE3826">
          <w:rPr>
            <w:rFonts w:eastAsiaTheme="minorEastAsia" w:cs="Arial"/>
            <w:b w:val="0"/>
            <w:bCs w:val="0"/>
            <w: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Considerações de Testes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_Toc478048381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6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0536F5C0" w14:textId="3E3CA36E" w:rsidR="00934503" w:rsidRPr="00FE3826" w:rsidRDefault="00472042">
      <w:pPr>
        <w:pStyle w:val="TOC2"/>
        <w:tabs>
          <w:tab w:val="left" w:pos="800"/>
          <w:tab w:val="right" w:leader="dot" w:pos="10337"/>
        </w:tabs>
        <w:rPr>
          <w:rFonts w:eastAsiaTheme="minorEastAsia" w:cs="Arial"/>
          <w:smallCaps w:val="0"/>
          <w:noProof/>
          <w:szCs w:val="22"/>
          <w:lang w:val="pt-BR" w:eastAsia="pt-BR"/>
        </w:rPr>
      </w:pPr>
      <w:hyperlink w:anchor="_Toc478048382" w:history="1">
        <w:r w:rsidR="00934503" w:rsidRPr="00FE3826">
          <w:rPr>
            <w:rStyle w:val="Hyperlink"/>
            <w:rFonts w:cs="Arial"/>
            <w:noProof/>
          </w:rPr>
          <w:t>8.1.</w:t>
        </w:r>
        <w:r w:rsidR="00934503" w:rsidRPr="00FE3826">
          <w:rPr>
            <w:rFonts w:eastAsiaTheme="minorEastAsia" w:cs="Arial"/>
            <w:small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Massa de Dados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_Toc478048382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6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287E88C3" w14:textId="67FC6984" w:rsidR="00934503" w:rsidRPr="00FE3826" w:rsidRDefault="00472042">
      <w:pPr>
        <w:pStyle w:val="TOC2"/>
        <w:tabs>
          <w:tab w:val="left" w:pos="800"/>
          <w:tab w:val="right" w:leader="dot" w:pos="10337"/>
        </w:tabs>
        <w:rPr>
          <w:rFonts w:eastAsiaTheme="minorEastAsia" w:cs="Arial"/>
          <w:smallCaps w:val="0"/>
          <w:noProof/>
          <w:szCs w:val="22"/>
          <w:lang w:val="pt-BR" w:eastAsia="pt-BR"/>
        </w:rPr>
      </w:pPr>
      <w:hyperlink w:anchor="_Toc478048383" w:history="1">
        <w:r w:rsidR="00934503" w:rsidRPr="00FE3826">
          <w:rPr>
            <w:rStyle w:val="Hyperlink"/>
            <w:rFonts w:cs="Arial"/>
            <w:noProof/>
          </w:rPr>
          <w:t>8.2.</w:t>
        </w:r>
        <w:r w:rsidR="00934503" w:rsidRPr="00FE3826">
          <w:rPr>
            <w:rFonts w:eastAsiaTheme="minorEastAsia" w:cs="Arial"/>
            <w:small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Integração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_Toc478048383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6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19517BA8" w14:textId="4D03FDAB" w:rsidR="00934503" w:rsidRPr="00FE3826" w:rsidRDefault="00472042">
      <w:pPr>
        <w:pStyle w:val="TOC1"/>
        <w:tabs>
          <w:tab w:val="left" w:pos="600"/>
          <w:tab w:val="right" w:leader="dot" w:pos="10337"/>
        </w:tabs>
        <w:rPr>
          <w:rFonts w:eastAsiaTheme="minorEastAsia" w:cs="Arial"/>
          <w:b w:val="0"/>
          <w:bCs w:val="0"/>
          <w:caps w:val="0"/>
          <w:noProof/>
          <w:szCs w:val="22"/>
          <w:lang w:val="pt-BR" w:eastAsia="pt-BR"/>
        </w:rPr>
      </w:pPr>
      <w:hyperlink w:anchor="_Toc478048384" w:history="1">
        <w:r w:rsidR="00934503" w:rsidRPr="00FE3826">
          <w:rPr>
            <w:rStyle w:val="Hyperlink"/>
            <w:rFonts w:cs="Arial"/>
            <w:noProof/>
          </w:rPr>
          <w:t>9.</w:t>
        </w:r>
        <w:r w:rsidR="00934503" w:rsidRPr="00FE3826">
          <w:rPr>
            <w:rFonts w:eastAsiaTheme="minorEastAsia" w:cs="Arial"/>
            <w:b w:val="0"/>
            <w:bCs w:val="0"/>
            <w: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Matrix de Rastreabilidade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_Toc478048384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6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66019533" w14:textId="2CE60EED" w:rsidR="00934503" w:rsidRPr="00FE3826" w:rsidRDefault="00472042">
      <w:pPr>
        <w:pStyle w:val="TOC1"/>
        <w:tabs>
          <w:tab w:val="left" w:pos="600"/>
          <w:tab w:val="right" w:leader="dot" w:pos="10337"/>
        </w:tabs>
        <w:rPr>
          <w:rFonts w:eastAsiaTheme="minorEastAsia" w:cs="Arial"/>
          <w:b w:val="0"/>
          <w:bCs w:val="0"/>
          <w:caps w:val="0"/>
          <w:noProof/>
          <w:szCs w:val="22"/>
          <w:lang w:val="pt-BR" w:eastAsia="pt-BR"/>
        </w:rPr>
      </w:pPr>
      <w:hyperlink w:anchor="_Toc478048385" w:history="1">
        <w:r w:rsidR="00934503" w:rsidRPr="00FE3826">
          <w:rPr>
            <w:rStyle w:val="Hyperlink"/>
            <w:rFonts w:cs="Arial"/>
            <w:noProof/>
          </w:rPr>
          <w:t>10.</w:t>
        </w:r>
        <w:r w:rsidR="00934503" w:rsidRPr="00FE3826">
          <w:rPr>
            <w:rFonts w:eastAsiaTheme="minorEastAsia" w:cs="Arial"/>
            <w:b w:val="0"/>
            <w:bCs w:val="0"/>
            <w:caps w:val="0"/>
            <w:noProof/>
            <w:szCs w:val="22"/>
            <w:lang w:val="pt-BR" w:eastAsia="pt-BR"/>
          </w:rPr>
          <w:tab/>
        </w:r>
        <w:r w:rsidR="00934503" w:rsidRPr="00FE3826">
          <w:rPr>
            <w:rStyle w:val="Hyperlink"/>
            <w:rFonts w:cs="Arial"/>
            <w:noProof/>
          </w:rPr>
          <w:t>Anexo</w:t>
        </w:r>
        <w:r w:rsidR="00934503" w:rsidRPr="00FE3826">
          <w:rPr>
            <w:rFonts w:cs="Arial"/>
            <w:noProof/>
            <w:webHidden/>
          </w:rPr>
          <w:tab/>
        </w:r>
        <w:r w:rsidR="00934503" w:rsidRPr="00FE3826">
          <w:rPr>
            <w:rFonts w:cs="Arial"/>
            <w:noProof/>
            <w:webHidden/>
          </w:rPr>
          <w:fldChar w:fldCharType="begin"/>
        </w:r>
        <w:r w:rsidR="00934503" w:rsidRPr="00FE3826">
          <w:rPr>
            <w:rFonts w:cs="Arial"/>
            <w:noProof/>
            <w:webHidden/>
          </w:rPr>
          <w:instrText xml:space="preserve"> PAGEREF _Toc478048385 \h </w:instrText>
        </w:r>
        <w:r w:rsidR="00934503" w:rsidRPr="00FE3826">
          <w:rPr>
            <w:rFonts w:cs="Arial"/>
            <w:noProof/>
            <w:webHidden/>
          </w:rPr>
        </w:r>
        <w:r w:rsidR="00934503" w:rsidRPr="00FE3826">
          <w:rPr>
            <w:rFonts w:cs="Arial"/>
            <w:noProof/>
            <w:webHidden/>
          </w:rPr>
          <w:fldChar w:fldCharType="separate"/>
        </w:r>
        <w:r w:rsidR="00CB39E0">
          <w:rPr>
            <w:rFonts w:cs="Arial"/>
            <w:noProof/>
            <w:webHidden/>
          </w:rPr>
          <w:t>7</w:t>
        </w:r>
        <w:r w:rsidR="00934503" w:rsidRPr="00FE3826">
          <w:rPr>
            <w:rFonts w:cs="Arial"/>
            <w:noProof/>
            <w:webHidden/>
          </w:rPr>
          <w:fldChar w:fldCharType="end"/>
        </w:r>
      </w:hyperlink>
    </w:p>
    <w:p w14:paraId="65C5B611" w14:textId="77777777" w:rsidR="008A5F4A" w:rsidRPr="00FE3826" w:rsidRDefault="008A5F4A">
      <w:pPr>
        <w:rPr>
          <w:rFonts w:cs="Arial"/>
        </w:rPr>
      </w:pPr>
      <w:r w:rsidRPr="00FE3826">
        <w:rPr>
          <w:rFonts w:cs="Arial"/>
          <w:b/>
          <w:bCs/>
          <w:noProof/>
        </w:rPr>
        <w:fldChar w:fldCharType="end"/>
      </w:r>
    </w:p>
    <w:p w14:paraId="6CE6A3A2" w14:textId="77777777" w:rsidR="001D5173" w:rsidRPr="00FE3826" w:rsidRDefault="008A5F4A" w:rsidP="001D5173">
      <w:pPr>
        <w:rPr>
          <w:rFonts w:cs="Arial"/>
        </w:rPr>
      </w:pPr>
      <w:r w:rsidRPr="00FE3826">
        <w:rPr>
          <w:rFonts w:cs="Arial"/>
        </w:rPr>
        <w:br w:type="page"/>
      </w:r>
    </w:p>
    <w:p w14:paraId="6720688C" w14:textId="77777777" w:rsidR="005D7FBB" w:rsidRPr="00FE3826" w:rsidRDefault="005D7FBB" w:rsidP="00130A92">
      <w:pPr>
        <w:pStyle w:val="Heading1"/>
        <w:pageBreakBefore w:val="0"/>
        <w:numPr>
          <w:ilvl w:val="0"/>
          <w:numId w:val="6"/>
        </w:numPr>
        <w:rPr>
          <w:rFonts w:cs="Arial"/>
          <w:sz w:val="32"/>
          <w:szCs w:val="32"/>
        </w:rPr>
      </w:pPr>
      <w:bookmarkStart w:id="0" w:name="_Toc410111671"/>
      <w:bookmarkStart w:id="1" w:name="_Toc478048356"/>
      <w:bookmarkStart w:id="2" w:name="_Toc146534255"/>
      <w:r w:rsidRPr="00FE3826">
        <w:rPr>
          <w:rFonts w:cs="Arial"/>
          <w:sz w:val="32"/>
          <w:szCs w:val="32"/>
        </w:rPr>
        <w:lastRenderedPageBreak/>
        <w:t>Introdução</w:t>
      </w:r>
      <w:bookmarkEnd w:id="0"/>
      <w:bookmarkEnd w:id="1"/>
    </w:p>
    <w:p w14:paraId="6157B5DF" w14:textId="77777777" w:rsidR="007A1B30" w:rsidRPr="00FE3826" w:rsidRDefault="007A1B30" w:rsidP="007A1B30">
      <w:pPr>
        <w:pStyle w:val="Heading2"/>
        <w:rPr>
          <w:rFonts w:cs="Arial"/>
        </w:rPr>
      </w:pPr>
      <w:bookmarkStart w:id="3" w:name="_Toc410111672"/>
      <w:bookmarkStart w:id="4" w:name="_Toc477973317"/>
      <w:bookmarkStart w:id="5" w:name="_Toc478048357"/>
      <w:bookmarkEnd w:id="2"/>
      <w:r w:rsidRPr="00FE3826">
        <w:rPr>
          <w:rFonts w:cs="Arial"/>
        </w:rPr>
        <w:t>Lista de Distribuição</w:t>
      </w:r>
      <w:bookmarkEnd w:id="3"/>
      <w:bookmarkEnd w:id="4"/>
      <w:bookmarkEnd w:id="5"/>
    </w:p>
    <w:tbl>
      <w:tblPr>
        <w:tblW w:w="9213" w:type="dxa"/>
        <w:tblInd w:w="11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42"/>
        <w:gridCol w:w="1982"/>
        <w:gridCol w:w="3689"/>
      </w:tblGrid>
      <w:tr w:rsidR="007A1B30" w:rsidRPr="00FE3826" w14:paraId="43E4CDB0" w14:textId="77777777" w:rsidTr="00F439AE">
        <w:tc>
          <w:tcPr>
            <w:tcW w:w="3542" w:type="dxa"/>
            <w:shd w:val="clear" w:color="auto" w:fill="D9D9D9" w:themeFill="background1" w:themeFillShade="D9"/>
          </w:tcPr>
          <w:p w14:paraId="7CE9253E" w14:textId="77777777" w:rsidR="007A1B30" w:rsidRPr="00FE3826" w:rsidRDefault="007A1B30" w:rsidP="00780B1E">
            <w:pPr>
              <w:pStyle w:val="PlainText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FE3826">
              <w:rPr>
                <w:rFonts w:ascii="Arial" w:hAnsi="Arial" w:cs="Arial"/>
                <w:b/>
                <w:sz w:val="18"/>
                <w:szCs w:val="18"/>
              </w:rPr>
              <w:t>Nome</w:t>
            </w:r>
          </w:p>
        </w:tc>
        <w:tc>
          <w:tcPr>
            <w:tcW w:w="1982" w:type="dxa"/>
            <w:shd w:val="clear" w:color="auto" w:fill="D9D9D9" w:themeFill="background1" w:themeFillShade="D9"/>
          </w:tcPr>
          <w:p w14:paraId="1746B7AF" w14:textId="77777777" w:rsidR="007A1B30" w:rsidRPr="00FE3826" w:rsidRDefault="007A1B30" w:rsidP="007A1B30">
            <w:pPr>
              <w:pStyle w:val="PlainText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FE3826">
              <w:rPr>
                <w:rFonts w:ascii="Arial" w:hAnsi="Arial" w:cs="Arial"/>
                <w:b/>
                <w:sz w:val="18"/>
                <w:szCs w:val="18"/>
              </w:rPr>
              <w:t>Área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14:paraId="0F01674E" w14:textId="77777777" w:rsidR="007A1B30" w:rsidRPr="00FE3826" w:rsidRDefault="007A1B30" w:rsidP="00780B1E">
            <w:pPr>
              <w:pStyle w:val="PlainText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FE3826">
              <w:rPr>
                <w:rFonts w:ascii="Arial" w:hAnsi="Arial" w:cs="Arial"/>
                <w:b/>
                <w:sz w:val="18"/>
                <w:szCs w:val="18"/>
              </w:rPr>
              <w:t>E-mail</w:t>
            </w:r>
          </w:p>
        </w:tc>
      </w:tr>
      <w:tr w:rsidR="00427D65" w:rsidRPr="00746B4C" w14:paraId="6064D7BA" w14:textId="77777777" w:rsidTr="00B81338">
        <w:tc>
          <w:tcPr>
            <w:tcW w:w="3542" w:type="dxa"/>
            <w:shd w:val="clear" w:color="auto" w:fill="FFFFFF"/>
            <w:vAlign w:val="center"/>
          </w:tcPr>
          <w:p w14:paraId="5F1874E0" w14:textId="5585FA39" w:rsidR="00427D65" w:rsidRPr="00427D65" w:rsidRDefault="00746B4C" w:rsidP="00427D65">
            <w:pPr>
              <w:pStyle w:val="Heading7"/>
              <w:ind w:left="0"/>
              <w:jc w:val="center"/>
              <w:rPr>
                <w:rFonts w:cs="Arial"/>
                <w:b w:val="0"/>
                <w:sz w:val="20"/>
                <w:szCs w:val="20"/>
                <w:lang w:eastAsia="pt-BR"/>
              </w:rPr>
            </w:pPr>
            <w:r>
              <w:rPr>
                <w:b w:val="0"/>
                <w:sz w:val="20"/>
                <w:szCs w:val="20"/>
                <w:lang w:eastAsia="pt-BR"/>
              </w:rPr>
              <w:t>Bárbara Cobalchini</w:t>
            </w:r>
          </w:p>
        </w:tc>
        <w:tc>
          <w:tcPr>
            <w:tcW w:w="1982" w:type="dxa"/>
            <w:shd w:val="clear" w:color="auto" w:fill="FFFFFF"/>
            <w:vAlign w:val="center"/>
          </w:tcPr>
          <w:p w14:paraId="48488F70" w14:textId="335D37B9" w:rsidR="00427D65" w:rsidRPr="00427D65" w:rsidRDefault="00746B4C" w:rsidP="00427D65">
            <w:pPr>
              <w:pStyle w:val="Heading7"/>
              <w:ind w:left="0"/>
              <w:jc w:val="center"/>
              <w:rPr>
                <w:b w:val="0"/>
                <w:sz w:val="20"/>
                <w:szCs w:val="20"/>
                <w:lang w:eastAsia="pt-BR"/>
              </w:rPr>
            </w:pPr>
            <w:r>
              <w:rPr>
                <w:b w:val="0"/>
                <w:sz w:val="20"/>
                <w:szCs w:val="20"/>
                <w:lang w:eastAsia="pt-BR"/>
              </w:rPr>
              <w:t>PMO Oi</w:t>
            </w:r>
          </w:p>
        </w:tc>
        <w:tc>
          <w:tcPr>
            <w:tcW w:w="3689" w:type="dxa"/>
            <w:shd w:val="clear" w:color="auto" w:fill="FFFFFF"/>
            <w:vAlign w:val="bottom"/>
          </w:tcPr>
          <w:p w14:paraId="22B3A244" w14:textId="479F9C28" w:rsidR="00427D65" w:rsidRPr="00427D65" w:rsidRDefault="00746B4C" w:rsidP="00427D65">
            <w:pPr>
              <w:pStyle w:val="Heading7"/>
              <w:ind w:left="0"/>
              <w:jc w:val="center"/>
              <w:rPr>
                <w:rFonts w:cs="Arial"/>
                <w:b w:val="0"/>
                <w:sz w:val="20"/>
                <w:szCs w:val="20"/>
                <w:lang w:eastAsia="pt-BR"/>
              </w:rPr>
            </w:pPr>
            <w:r w:rsidRPr="00746B4C">
              <w:rPr>
                <w:rStyle w:val="Hyperlink"/>
                <w:b w:val="0"/>
                <w:color w:val="auto"/>
                <w:lang w:eastAsia="pt-BR"/>
              </w:rPr>
              <w:t>barbara.colbachini@oi.net.br</w:t>
            </w:r>
          </w:p>
        </w:tc>
      </w:tr>
    </w:tbl>
    <w:p w14:paraId="20793DC9" w14:textId="77777777" w:rsidR="005D7FBB" w:rsidRPr="00FE3826" w:rsidRDefault="005D7FBB" w:rsidP="005D7FBB">
      <w:pPr>
        <w:pStyle w:val="Heading2"/>
        <w:rPr>
          <w:rFonts w:cs="Arial"/>
        </w:rPr>
      </w:pPr>
      <w:bookmarkStart w:id="6" w:name="_Toc410111673"/>
      <w:bookmarkStart w:id="7" w:name="_Toc477973318"/>
      <w:bookmarkStart w:id="8" w:name="_Toc478048358"/>
      <w:r w:rsidRPr="00FE3826">
        <w:rPr>
          <w:rFonts w:cs="Arial"/>
        </w:rPr>
        <w:t>Objetivo do Documento</w:t>
      </w:r>
      <w:bookmarkEnd w:id="6"/>
      <w:bookmarkEnd w:id="7"/>
      <w:bookmarkEnd w:id="8"/>
    </w:p>
    <w:p w14:paraId="6644187E" w14:textId="77777777" w:rsidR="002050D3" w:rsidRPr="00FE3826" w:rsidRDefault="002050D3" w:rsidP="00BF4D11">
      <w:pPr>
        <w:jc w:val="both"/>
        <w:rPr>
          <w:rFonts w:cs="Arial"/>
          <w:szCs w:val="22"/>
          <w:lang w:val="pt-BR"/>
        </w:rPr>
      </w:pPr>
    </w:p>
    <w:p w14:paraId="5D6C76C2" w14:textId="43D8A318" w:rsidR="00046E1C" w:rsidRPr="008F0F97" w:rsidRDefault="00046E1C" w:rsidP="00FD6A4A">
      <w:pPr>
        <w:pStyle w:val="Ttulo3H33H3------------------0"/>
        <w:numPr>
          <w:ilvl w:val="0"/>
          <w:numId w:val="10"/>
        </w:numPr>
        <w:tabs>
          <w:tab w:val="left" w:pos="1890"/>
        </w:tabs>
        <w:ind w:left="1800"/>
        <w:jc w:val="both"/>
        <w:rPr>
          <w:rFonts w:cs="Arial"/>
          <w:iCs/>
          <w:sz w:val="22"/>
          <w:szCs w:val="22"/>
        </w:rPr>
      </w:pPr>
      <w:bookmarkStart w:id="9" w:name="_Toc146534258"/>
      <w:bookmarkStart w:id="10" w:name="_Toc184117651"/>
      <w:bookmarkStart w:id="11" w:name="_Toc410111674"/>
      <w:r w:rsidRPr="008F0F97">
        <w:rPr>
          <w:rFonts w:cs="Arial"/>
          <w:iCs/>
          <w:sz w:val="22"/>
          <w:szCs w:val="22"/>
        </w:rPr>
        <w:t xml:space="preserve">Detalhar funcionalmente </w:t>
      </w:r>
      <w:r w:rsidR="00746B4C">
        <w:rPr>
          <w:rFonts w:cs="Arial"/>
          <w:iCs/>
          <w:sz w:val="22"/>
          <w:szCs w:val="22"/>
        </w:rPr>
        <w:t>o Conversor para Ofertas de 2P BL e 3P RES para a alavanca de Retenção Oi Total</w:t>
      </w:r>
      <w:r w:rsidR="00A14A88" w:rsidRPr="008F0F97">
        <w:rPr>
          <w:rFonts w:cs="Arial"/>
          <w:iCs/>
          <w:sz w:val="22"/>
          <w:szCs w:val="22"/>
        </w:rPr>
        <w:t>.</w:t>
      </w:r>
    </w:p>
    <w:p w14:paraId="2514DA47" w14:textId="77777777" w:rsidR="009052A6" w:rsidRPr="00FE3826" w:rsidRDefault="009052A6" w:rsidP="009052A6">
      <w:pPr>
        <w:pStyle w:val="Heading2"/>
        <w:rPr>
          <w:rFonts w:cs="Arial"/>
        </w:rPr>
      </w:pPr>
      <w:bookmarkStart w:id="12" w:name="_Toc477973319"/>
      <w:bookmarkStart w:id="13" w:name="_Toc478048359"/>
      <w:r w:rsidRPr="00FE3826">
        <w:rPr>
          <w:rFonts w:cs="Arial"/>
        </w:rPr>
        <w:t>Referências</w:t>
      </w:r>
      <w:bookmarkEnd w:id="9"/>
      <w:bookmarkEnd w:id="10"/>
      <w:bookmarkEnd w:id="11"/>
      <w:bookmarkEnd w:id="12"/>
      <w:bookmarkEnd w:id="13"/>
    </w:p>
    <w:p w14:paraId="2C069B8E" w14:textId="77777777" w:rsidR="009052A6" w:rsidRPr="00FE3826" w:rsidRDefault="009052A6" w:rsidP="005D7FBB">
      <w:pPr>
        <w:ind w:left="720"/>
        <w:jc w:val="both"/>
        <w:rPr>
          <w:rFonts w:cs="Arial"/>
          <w:szCs w:val="22"/>
          <w:lang w:val="pt-BR"/>
        </w:rPr>
      </w:pPr>
    </w:p>
    <w:tbl>
      <w:tblPr>
        <w:tblW w:w="9213" w:type="dxa"/>
        <w:tblInd w:w="11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52"/>
        <w:gridCol w:w="1417"/>
        <w:gridCol w:w="1844"/>
      </w:tblGrid>
      <w:tr w:rsidR="009052A6" w:rsidRPr="00FE3826" w14:paraId="47526911" w14:textId="77777777" w:rsidTr="00220D68">
        <w:trPr>
          <w:trHeight w:val="100"/>
        </w:trPr>
        <w:tc>
          <w:tcPr>
            <w:tcW w:w="5952" w:type="dxa"/>
            <w:shd w:val="clear" w:color="auto" w:fill="D9D9D9" w:themeFill="background1" w:themeFillShade="D9"/>
            <w:vAlign w:val="center"/>
          </w:tcPr>
          <w:p w14:paraId="148A4E30" w14:textId="77777777" w:rsidR="009052A6" w:rsidRPr="00FE3826" w:rsidRDefault="009052A6" w:rsidP="003C222F">
            <w:pPr>
              <w:pStyle w:val="PlainText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FE3826">
              <w:rPr>
                <w:rFonts w:ascii="Arial" w:hAnsi="Arial" w:cs="Arial"/>
                <w:b/>
                <w:sz w:val="18"/>
                <w:szCs w:val="18"/>
              </w:rPr>
              <w:t>Documento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18E63260" w14:textId="77777777" w:rsidR="009052A6" w:rsidRPr="00FE3826" w:rsidRDefault="009052A6" w:rsidP="008A554B">
            <w:pPr>
              <w:pStyle w:val="PlainText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FE3826">
              <w:rPr>
                <w:rFonts w:ascii="Arial" w:hAnsi="Arial" w:cs="Arial"/>
                <w:b/>
                <w:sz w:val="18"/>
                <w:szCs w:val="18"/>
              </w:rPr>
              <w:t>Data de Criação (*)</w:t>
            </w:r>
          </w:p>
        </w:tc>
        <w:tc>
          <w:tcPr>
            <w:tcW w:w="1844" w:type="dxa"/>
            <w:shd w:val="clear" w:color="auto" w:fill="D9D9D9" w:themeFill="background1" w:themeFillShade="D9"/>
          </w:tcPr>
          <w:p w14:paraId="5227436C" w14:textId="77777777" w:rsidR="009052A6" w:rsidRPr="00FE3826" w:rsidRDefault="009052A6" w:rsidP="008A554B">
            <w:pPr>
              <w:pStyle w:val="PlainText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FE3826">
              <w:rPr>
                <w:rFonts w:ascii="Arial" w:hAnsi="Arial" w:cs="Arial"/>
                <w:b/>
                <w:sz w:val="18"/>
                <w:szCs w:val="18"/>
              </w:rPr>
              <w:t>Fonte de Origem</w:t>
            </w:r>
          </w:p>
        </w:tc>
      </w:tr>
      <w:tr w:rsidR="008160F7" w:rsidRPr="00FE3826" w14:paraId="6E81577D" w14:textId="77777777" w:rsidTr="00220D68">
        <w:tc>
          <w:tcPr>
            <w:tcW w:w="5952" w:type="dxa"/>
          </w:tcPr>
          <w:p w14:paraId="3F957B0E" w14:textId="5F7C3596" w:rsidR="008160F7" w:rsidRPr="00FE3826" w:rsidRDefault="00746B4C" w:rsidP="00994DE5">
            <w:pPr>
              <w:pStyle w:val="PlainTex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Anexo 10 desta EF</w:t>
            </w:r>
          </w:p>
        </w:tc>
        <w:tc>
          <w:tcPr>
            <w:tcW w:w="1417" w:type="dxa"/>
            <w:vAlign w:val="center"/>
          </w:tcPr>
          <w:p w14:paraId="649EA5AB" w14:textId="6CC88724" w:rsidR="008160F7" w:rsidRPr="00FE3826" w:rsidRDefault="00746B4C" w:rsidP="00427D65">
            <w:pPr>
              <w:pStyle w:val="PlainTex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09/08/2017</w:t>
            </w:r>
          </w:p>
        </w:tc>
        <w:tc>
          <w:tcPr>
            <w:tcW w:w="1844" w:type="dxa"/>
            <w:vAlign w:val="center"/>
          </w:tcPr>
          <w:p w14:paraId="35468C4E" w14:textId="31D017A2" w:rsidR="008160F7" w:rsidRPr="00FE3826" w:rsidRDefault="00746B4C" w:rsidP="00994DE5">
            <w:pPr>
              <w:pStyle w:val="PlainTex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e-mail</w:t>
            </w:r>
          </w:p>
        </w:tc>
      </w:tr>
    </w:tbl>
    <w:p w14:paraId="1F927D79" w14:textId="77777777" w:rsidR="005D7FBB" w:rsidRPr="00FE3826" w:rsidRDefault="005D7FBB" w:rsidP="005D7FBB">
      <w:pPr>
        <w:ind w:left="720"/>
        <w:jc w:val="both"/>
        <w:rPr>
          <w:rFonts w:cs="Arial"/>
          <w:szCs w:val="22"/>
          <w:lang w:val="pt-BR"/>
        </w:rPr>
      </w:pPr>
      <w:bookmarkStart w:id="14" w:name="_Toc184117652"/>
      <w:bookmarkStart w:id="15" w:name="_Toc146534259"/>
    </w:p>
    <w:p w14:paraId="51E43D9C" w14:textId="77777777" w:rsidR="00703FEB" w:rsidRPr="00FE3826" w:rsidRDefault="00703FEB" w:rsidP="005D7FBB">
      <w:pPr>
        <w:pStyle w:val="Heading2"/>
        <w:rPr>
          <w:rFonts w:cs="Arial"/>
        </w:rPr>
      </w:pPr>
      <w:bookmarkStart w:id="16" w:name="_Toc410111675"/>
      <w:bookmarkStart w:id="17" w:name="_Toc477973320"/>
      <w:bookmarkStart w:id="18" w:name="_Toc478048360"/>
      <w:r w:rsidRPr="00FE3826">
        <w:rPr>
          <w:rFonts w:cs="Arial"/>
        </w:rPr>
        <w:t>Prem</w:t>
      </w:r>
      <w:r w:rsidR="00702EAD" w:rsidRPr="00FE3826">
        <w:rPr>
          <w:rFonts w:cs="Arial"/>
        </w:rPr>
        <w:t>i</w:t>
      </w:r>
      <w:r w:rsidRPr="00FE3826">
        <w:rPr>
          <w:rFonts w:cs="Arial"/>
        </w:rPr>
        <w:t>ssas</w:t>
      </w:r>
      <w:bookmarkEnd w:id="14"/>
      <w:bookmarkEnd w:id="16"/>
      <w:bookmarkEnd w:id="17"/>
      <w:bookmarkEnd w:id="18"/>
    </w:p>
    <w:p w14:paraId="3C1C5B6B" w14:textId="77777777" w:rsidR="007C3B7A" w:rsidRPr="00FE3826" w:rsidRDefault="007C3B7A" w:rsidP="007C3B7A">
      <w:pPr>
        <w:rPr>
          <w:rFonts w:cs="Arial"/>
          <w:lang w:val="pt-BR"/>
        </w:rPr>
      </w:pPr>
    </w:p>
    <w:p w14:paraId="59A4E75B" w14:textId="77777777" w:rsidR="00F17F90" w:rsidRPr="00F17F90" w:rsidRDefault="00F17F90" w:rsidP="00F17F90">
      <w:pPr>
        <w:pStyle w:val="Ttulo3H33H3------------------0"/>
        <w:numPr>
          <w:ilvl w:val="0"/>
          <w:numId w:val="10"/>
        </w:numPr>
        <w:tabs>
          <w:tab w:val="left" w:pos="1890"/>
        </w:tabs>
        <w:ind w:left="1800"/>
        <w:jc w:val="both"/>
        <w:rPr>
          <w:rFonts w:cs="Arial"/>
          <w:iCs/>
          <w:sz w:val="22"/>
          <w:szCs w:val="22"/>
        </w:rPr>
      </w:pPr>
      <w:bookmarkStart w:id="19" w:name="_Toc146534268"/>
      <w:bookmarkStart w:id="20" w:name="_Toc184117654"/>
      <w:bookmarkStart w:id="21" w:name="_Toc410111676"/>
      <w:bookmarkStart w:id="22" w:name="_Toc477973321"/>
      <w:bookmarkStart w:id="23" w:name="_Toc478048361"/>
      <w:r w:rsidRPr="00F17F90">
        <w:rPr>
          <w:rFonts w:cs="Arial"/>
          <w:iCs/>
          <w:sz w:val="22"/>
          <w:szCs w:val="22"/>
        </w:rPr>
        <w:t>A demanda refere-se apenas a criação de conversores para a alavanca de Retenção Oi Total contemplando os produtos 2P BL e 3P RES no sizing disponível de Agosto/2017.</w:t>
      </w:r>
    </w:p>
    <w:p w14:paraId="188902FF" w14:textId="77777777" w:rsidR="00F17F90" w:rsidRDefault="00F17F90" w:rsidP="00F17F90">
      <w:pPr>
        <w:pStyle w:val="Ttulo3H33H3------------------0"/>
        <w:tabs>
          <w:tab w:val="clear" w:pos="1800"/>
          <w:tab w:val="left" w:pos="1890"/>
        </w:tabs>
        <w:ind w:left="1800" w:firstLine="0"/>
        <w:jc w:val="both"/>
        <w:rPr>
          <w:rFonts w:cs="Arial"/>
          <w:iCs/>
          <w:sz w:val="22"/>
          <w:szCs w:val="22"/>
        </w:rPr>
      </w:pPr>
    </w:p>
    <w:p w14:paraId="5B44A6A9" w14:textId="77777777" w:rsidR="00F17F90" w:rsidRDefault="00F17F90" w:rsidP="00F17F90">
      <w:pPr>
        <w:pStyle w:val="Ttulo3H33H3------------------0"/>
        <w:numPr>
          <w:ilvl w:val="0"/>
          <w:numId w:val="10"/>
        </w:numPr>
        <w:tabs>
          <w:tab w:val="left" w:pos="1890"/>
        </w:tabs>
        <w:ind w:left="1800"/>
        <w:jc w:val="both"/>
        <w:rPr>
          <w:rFonts w:cs="Arial"/>
          <w:iCs/>
          <w:sz w:val="22"/>
          <w:szCs w:val="22"/>
        </w:rPr>
      </w:pPr>
      <w:r w:rsidRPr="00F17F90">
        <w:rPr>
          <w:rFonts w:cs="Arial"/>
          <w:iCs/>
          <w:sz w:val="22"/>
          <w:szCs w:val="22"/>
        </w:rPr>
        <w:t>Os demais produtos 2P TV, 3P Móvel e 4P serão contemplados no sizing de Setembro/2017 de acordo com as horas reservadas para esta demanda.</w:t>
      </w:r>
    </w:p>
    <w:p w14:paraId="0D848C5D" w14:textId="77777777" w:rsidR="00F17F90" w:rsidRDefault="00F17F90" w:rsidP="00F17F90">
      <w:pPr>
        <w:pStyle w:val="ListParagraph"/>
        <w:rPr>
          <w:rFonts w:cs="Arial"/>
          <w:iCs/>
        </w:rPr>
      </w:pPr>
    </w:p>
    <w:p w14:paraId="5AE7E68D" w14:textId="4A52A8FF" w:rsidR="00F17F90" w:rsidRDefault="00F17F90" w:rsidP="00F17F90">
      <w:pPr>
        <w:pStyle w:val="Ttulo3H33H3------------------0"/>
        <w:numPr>
          <w:ilvl w:val="0"/>
          <w:numId w:val="10"/>
        </w:numPr>
        <w:tabs>
          <w:tab w:val="left" w:pos="1890"/>
        </w:tabs>
        <w:ind w:left="1800"/>
        <w:jc w:val="both"/>
        <w:rPr>
          <w:rFonts w:cs="Arial"/>
          <w:iCs/>
          <w:sz w:val="22"/>
          <w:szCs w:val="22"/>
        </w:rPr>
      </w:pPr>
      <w:r>
        <w:rPr>
          <w:rFonts w:cs="Arial"/>
          <w:iCs/>
          <w:sz w:val="22"/>
          <w:szCs w:val="22"/>
        </w:rPr>
        <w:t>A Tecnologia aplicada para a criação de todos os conversores é a Linguagem VBA aplicada nas planilhas em Excel.</w:t>
      </w:r>
    </w:p>
    <w:p w14:paraId="602A18C6" w14:textId="77777777" w:rsidR="00F17F90" w:rsidRDefault="00F17F90" w:rsidP="00F17F90">
      <w:pPr>
        <w:pStyle w:val="ListParagraph"/>
        <w:rPr>
          <w:rFonts w:cs="Arial"/>
          <w:iCs/>
        </w:rPr>
      </w:pPr>
    </w:p>
    <w:p w14:paraId="6E2631D5" w14:textId="1E6086E7" w:rsidR="00F17F90" w:rsidRDefault="00F17F90" w:rsidP="00F17F90">
      <w:pPr>
        <w:pStyle w:val="Ttulo3H33H3------------------0"/>
        <w:numPr>
          <w:ilvl w:val="0"/>
          <w:numId w:val="10"/>
        </w:numPr>
        <w:tabs>
          <w:tab w:val="left" w:pos="1890"/>
        </w:tabs>
        <w:ind w:left="1800"/>
        <w:jc w:val="both"/>
        <w:rPr>
          <w:rFonts w:cs="Arial"/>
          <w:iCs/>
          <w:sz w:val="22"/>
          <w:szCs w:val="22"/>
        </w:rPr>
      </w:pPr>
      <w:r>
        <w:rPr>
          <w:rFonts w:cs="Arial"/>
          <w:iCs/>
          <w:sz w:val="22"/>
          <w:szCs w:val="22"/>
        </w:rPr>
        <w:t>Os Conversores serão criados baseando-se nas Tabelas Padrões de Produtos conforme anexo 10 deste documento. Qualquer alteração nos insumos enviados pelo Cliente nestas tabelas de produtos, após a criação dos conversores, gerará custo extra de desenvolvimento das Ofertas para adequar o conversor a novas necessidades.</w:t>
      </w:r>
    </w:p>
    <w:p w14:paraId="2EE3B5A6" w14:textId="77777777" w:rsidR="00F17F90" w:rsidRDefault="00F17F90" w:rsidP="00F17F90">
      <w:pPr>
        <w:pStyle w:val="ListParagraph"/>
        <w:rPr>
          <w:rFonts w:cs="Arial"/>
          <w:iCs/>
        </w:rPr>
      </w:pPr>
    </w:p>
    <w:p w14:paraId="1A905A44" w14:textId="0F4C3C41" w:rsidR="00F17F90" w:rsidRPr="00F17F90" w:rsidRDefault="00F17F90" w:rsidP="00F17F90">
      <w:pPr>
        <w:pStyle w:val="Ttulo3H33H3------------------0"/>
        <w:numPr>
          <w:ilvl w:val="0"/>
          <w:numId w:val="10"/>
        </w:numPr>
        <w:tabs>
          <w:tab w:val="left" w:pos="1890"/>
        </w:tabs>
        <w:ind w:left="1800"/>
        <w:jc w:val="both"/>
        <w:rPr>
          <w:rFonts w:cs="Arial"/>
          <w:iCs/>
          <w:sz w:val="22"/>
          <w:szCs w:val="22"/>
        </w:rPr>
      </w:pPr>
      <w:r>
        <w:rPr>
          <w:rFonts w:cs="Arial"/>
          <w:iCs/>
          <w:sz w:val="22"/>
          <w:szCs w:val="22"/>
        </w:rPr>
        <w:t>As regras de negócios aplicadas serão compatíveis com o modelo de implementação original da alavanca e, refletidas também, no modelo de criação da Oferta 500 implementada em Julho/2017.</w:t>
      </w:r>
    </w:p>
    <w:p w14:paraId="02B40EBA" w14:textId="77777777" w:rsidR="00427D65" w:rsidRPr="00013AD2" w:rsidRDefault="00427D65" w:rsidP="00F17F90">
      <w:pPr>
        <w:pStyle w:val="Ttulo3H33H3------------------0"/>
        <w:tabs>
          <w:tab w:val="clear" w:pos="1800"/>
          <w:tab w:val="left" w:pos="1890"/>
        </w:tabs>
        <w:ind w:left="0" w:firstLine="0"/>
        <w:jc w:val="both"/>
        <w:rPr>
          <w:rFonts w:cs="Arial"/>
          <w:iCs/>
          <w:sz w:val="22"/>
          <w:szCs w:val="22"/>
        </w:rPr>
      </w:pPr>
    </w:p>
    <w:p w14:paraId="4D9065CC" w14:textId="050EF476" w:rsidR="00703FEB" w:rsidRPr="00FE3826" w:rsidRDefault="00703FEB" w:rsidP="00771546">
      <w:pPr>
        <w:pStyle w:val="Heading2"/>
        <w:rPr>
          <w:rFonts w:cs="Arial"/>
          <w:sz w:val="32"/>
          <w:szCs w:val="32"/>
        </w:rPr>
      </w:pPr>
      <w:r w:rsidRPr="00FE3826">
        <w:rPr>
          <w:rFonts w:cs="Arial"/>
        </w:rPr>
        <w:t>Restrições</w:t>
      </w:r>
      <w:bookmarkEnd w:id="19"/>
      <w:bookmarkEnd w:id="20"/>
      <w:bookmarkEnd w:id="21"/>
      <w:bookmarkEnd w:id="22"/>
      <w:bookmarkEnd w:id="23"/>
    </w:p>
    <w:p w14:paraId="379E0F76" w14:textId="77777777" w:rsidR="00703FEB" w:rsidRPr="00FE3826" w:rsidRDefault="00703FEB" w:rsidP="007A1B30">
      <w:pPr>
        <w:ind w:left="360"/>
        <w:rPr>
          <w:rFonts w:cs="Arial"/>
          <w:lang w:val="pt-BR"/>
        </w:rPr>
      </w:pPr>
    </w:p>
    <w:p w14:paraId="7151D75D" w14:textId="1716B357" w:rsidR="000D3B43" w:rsidRPr="00B7456E" w:rsidRDefault="00FD6A4A" w:rsidP="000D3B43">
      <w:pPr>
        <w:pStyle w:val="Ttulo3H33H3------------------0"/>
        <w:numPr>
          <w:ilvl w:val="0"/>
          <w:numId w:val="10"/>
        </w:numPr>
        <w:tabs>
          <w:tab w:val="left" w:pos="1890"/>
        </w:tabs>
        <w:spacing w:before="120"/>
        <w:ind w:left="1797" w:hanging="357"/>
        <w:rPr>
          <w:rFonts w:cs="Arial"/>
          <w:iCs/>
          <w:sz w:val="22"/>
          <w:szCs w:val="22"/>
        </w:rPr>
      </w:pPr>
      <w:bookmarkStart w:id="24" w:name="_Toc410111677"/>
      <w:bookmarkStart w:id="25" w:name="_Toc477973322"/>
      <w:bookmarkStart w:id="26" w:name="_Toc478048362"/>
      <w:r>
        <w:rPr>
          <w:rFonts w:cs="Arial"/>
          <w:iCs/>
          <w:sz w:val="22"/>
          <w:szCs w:val="22"/>
        </w:rPr>
        <w:t>N/A.</w:t>
      </w:r>
    </w:p>
    <w:p w14:paraId="61823FD9" w14:textId="77777777" w:rsidR="007A01FE" w:rsidRPr="00FE3826" w:rsidRDefault="007A01FE" w:rsidP="007A01FE">
      <w:pPr>
        <w:pStyle w:val="Heading2"/>
        <w:rPr>
          <w:rFonts w:cs="Arial"/>
          <w:sz w:val="32"/>
          <w:szCs w:val="32"/>
        </w:rPr>
      </w:pPr>
      <w:r w:rsidRPr="00FE3826">
        <w:rPr>
          <w:rFonts w:cs="Arial"/>
        </w:rPr>
        <w:lastRenderedPageBreak/>
        <w:t>Riscos</w:t>
      </w:r>
      <w:bookmarkEnd w:id="24"/>
      <w:bookmarkEnd w:id="25"/>
      <w:bookmarkEnd w:id="26"/>
    </w:p>
    <w:p w14:paraId="5CD847AA" w14:textId="77777777" w:rsidR="007A01FE" w:rsidRPr="00FE3826" w:rsidRDefault="007A01FE" w:rsidP="007A01FE">
      <w:pPr>
        <w:ind w:left="360"/>
        <w:rPr>
          <w:rFonts w:cs="Arial"/>
          <w:lang w:val="pt-BR"/>
        </w:rPr>
      </w:pPr>
    </w:p>
    <w:p w14:paraId="70422ACF" w14:textId="13BB7EF2" w:rsidR="00C51939" w:rsidRPr="00FE3826" w:rsidRDefault="00427D65" w:rsidP="00130A92">
      <w:pPr>
        <w:pStyle w:val="Ttulo3H33H3------------------0"/>
        <w:numPr>
          <w:ilvl w:val="0"/>
          <w:numId w:val="10"/>
        </w:numPr>
        <w:tabs>
          <w:tab w:val="left" w:pos="1890"/>
        </w:tabs>
        <w:ind w:left="1800"/>
        <w:rPr>
          <w:rFonts w:cs="Arial"/>
          <w:iCs/>
          <w:sz w:val="22"/>
          <w:szCs w:val="22"/>
        </w:rPr>
      </w:pPr>
      <w:r w:rsidRPr="00427D65">
        <w:rPr>
          <w:rFonts w:cs="Arial"/>
          <w:iCs/>
          <w:sz w:val="22"/>
          <w:szCs w:val="22"/>
        </w:rPr>
        <w:t>N/A</w:t>
      </w:r>
      <w:r w:rsidR="008516E1" w:rsidRPr="00FE3826">
        <w:rPr>
          <w:rFonts w:cs="Arial"/>
          <w:iCs/>
          <w:sz w:val="22"/>
          <w:szCs w:val="22"/>
        </w:rPr>
        <w:t>.</w:t>
      </w:r>
    </w:p>
    <w:p w14:paraId="3571302D" w14:textId="77777777" w:rsidR="00CA1C0E" w:rsidRPr="00FE3826" w:rsidRDefault="0039341D" w:rsidP="0039341D">
      <w:pPr>
        <w:pStyle w:val="Heading1"/>
        <w:pageBreakBefore w:val="0"/>
        <w:ind w:left="431" w:hanging="431"/>
        <w:rPr>
          <w:rFonts w:cs="Arial"/>
          <w:sz w:val="32"/>
          <w:szCs w:val="32"/>
        </w:rPr>
      </w:pPr>
      <w:r w:rsidRPr="00FE3826">
        <w:rPr>
          <w:rFonts w:cs="Arial"/>
          <w:iCs/>
          <w:sz w:val="22"/>
          <w:szCs w:val="22"/>
        </w:rPr>
        <w:tab/>
      </w:r>
      <w:bookmarkStart w:id="27" w:name="_Toc91014304"/>
      <w:bookmarkStart w:id="28" w:name="_Toc117915892"/>
      <w:bookmarkStart w:id="29" w:name="_Toc146534270"/>
      <w:bookmarkStart w:id="30" w:name="_Toc184117663"/>
      <w:bookmarkStart w:id="31" w:name="_Toc410111678"/>
      <w:bookmarkStart w:id="32" w:name="_Toc478048363"/>
      <w:r w:rsidR="00CA1C0E" w:rsidRPr="00FE3826">
        <w:rPr>
          <w:rFonts w:cs="Arial"/>
          <w:sz w:val="32"/>
          <w:szCs w:val="32"/>
        </w:rPr>
        <w:t xml:space="preserve">Visão Geral </w:t>
      </w:r>
      <w:bookmarkEnd w:id="27"/>
      <w:bookmarkEnd w:id="28"/>
      <w:bookmarkEnd w:id="29"/>
      <w:r w:rsidR="00CA1C0E" w:rsidRPr="00FE3826">
        <w:rPr>
          <w:rFonts w:cs="Arial"/>
          <w:sz w:val="32"/>
          <w:szCs w:val="32"/>
        </w:rPr>
        <w:t>da Solução</w:t>
      </w:r>
      <w:bookmarkEnd w:id="30"/>
      <w:bookmarkEnd w:id="31"/>
      <w:bookmarkEnd w:id="32"/>
    </w:p>
    <w:p w14:paraId="5251F441" w14:textId="77777777" w:rsidR="00CA1C0E" w:rsidRPr="001062FA" w:rsidRDefault="00644191" w:rsidP="00644191">
      <w:pPr>
        <w:pStyle w:val="Heading2"/>
        <w:rPr>
          <w:rFonts w:cs="Arial"/>
          <w:szCs w:val="32"/>
        </w:rPr>
      </w:pPr>
      <w:bookmarkStart w:id="33" w:name="_Toc172435991"/>
      <w:bookmarkStart w:id="34" w:name="_Toc203821737"/>
      <w:bookmarkStart w:id="35" w:name="_Toc410111679"/>
      <w:bookmarkStart w:id="36" w:name="_Toc477973324"/>
      <w:bookmarkStart w:id="37" w:name="_Toc478048364"/>
      <w:r w:rsidRPr="00FE3826">
        <w:rPr>
          <w:rFonts w:cs="Arial"/>
          <w:szCs w:val="32"/>
        </w:rPr>
        <w:t>Descrição da Demanda</w:t>
      </w:r>
      <w:bookmarkEnd w:id="33"/>
      <w:bookmarkEnd w:id="34"/>
      <w:bookmarkEnd w:id="35"/>
      <w:bookmarkEnd w:id="36"/>
      <w:bookmarkEnd w:id="37"/>
    </w:p>
    <w:p w14:paraId="7FB3CB32" w14:textId="77777777" w:rsidR="00F17F90" w:rsidRDefault="00F17F90" w:rsidP="009920A6">
      <w:pPr>
        <w:ind w:left="810" w:firstLine="576"/>
        <w:jc w:val="both"/>
        <w:rPr>
          <w:rFonts w:cs="Arial"/>
          <w:iCs/>
          <w:szCs w:val="22"/>
          <w:lang w:val="pt-BR"/>
        </w:rPr>
      </w:pPr>
    </w:p>
    <w:p w14:paraId="2D144D83" w14:textId="706F2083" w:rsidR="00C97977" w:rsidRDefault="00F17F90" w:rsidP="009920A6">
      <w:pPr>
        <w:ind w:left="810" w:firstLine="576"/>
        <w:jc w:val="both"/>
        <w:rPr>
          <w:rFonts w:cs="Arial"/>
          <w:iCs/>
          <w:szCs w:val="22"/>
          <w:lang w:val="pt-BR"/>
        </w:rPr>
      </w:pPr>
      <w:r w:rsidRPr="00F17F90">
        <w:rPr>
          <w:rFonts w:cs="Arial"/>
          <w:iCs/>
          <w:szCs w:val="22"/>
          <w:lang w:val="pt-BR"/>
        </w:rPr>
        <w:t>A demanda refere-se apenas a criação de conversores para a alavanca de Retenção Oi Total contemplando</w:t>
      </w:r>
      <w:r>
        <w:rPr>
          <w:rFonts w:cs="Arial"/>
          <w:iCs/>
          <w:szCs w:val="22"/>
          <w:lang w:val="pt-BR"/>
        </w:rPr>
        <w:t xml:space="preserve"> os produtos 2P BL e 3P RES no sizing dispon</w:t>
      </w:r>
      <w:r w:rsidR="00C71DFE">
        <w:rPr>
          <w:rFonts w:cs="Arial"/>
          <w:iCs/>
          <w:szCs w:val="22"/>
          <w:lang w:val="pt-BR"/>
        </w:rPr>
        <w:t>ível de Agosto/2017 de acordo com o cronograma abaixo:</w:t>
      </w:r>
    </w:p>
    <w:p w14:paraId="04C446AF" w14:textId="77777777" w:rsidR="0077399D" w:rsidRDefault="0077399D" w:rsidP="009920A6">
      <w:pPr>
        <w:ind w:left="810" w:firstLine="576"/>
        <w:jc w:val="both"/>
        <w:rPr>
          <w:rFonts w:cs="Arial"/>
          <w:iCs/>
          <w:szCs w:val="22"/>
          <w:lang w:val="pt-BR"/>
        </w:rPr>
      </w:pPr>
    </w:p>
    <w:p w14:paraId="78241040" w14:textId="5776258F" w:rsidR="00F17F90" w:rsidRDefault="00715C04" w:rsidP="00715C04">
      <w:pPr>
        <w:ind w:left="810" w:firstLine="576"/>
        <w:jc w:val="both"/>
        <w:rPr>
          <w:rFonts w:cs="Arial"/>
          <w:iCs/>
          <w:szCs w:val="22"/>
          <w:lang w:val="pt-BR"/>
        </w:rPr>
      </w:pPr>
      <w:r>
        <w:rPr>
          <w:rFonts w:cs="Arial"/>
          <w:iCs/>
          <w:noProof/>
          <w:szCs w:val="22"/>
        </w:rPr>
        <w:drawing>
          <wp:inline distT="0" distB="0" distL="0" distR="0" wp14:anchorId="3800FC17" wp14:editId="4F49A61A">
            <wp:extent cx="2825750" cy="518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8"/>
                    <a:stretch/>
                  </pic:blipFill>
                  <pic:spPr bwMode="auto">
                    <a:xfrm>
                      <a:off x="0" y="0"/>
                      <a:ext cx="282575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73C2B" w14:textId="77777777" w:rsidR="00F17F90" w:rsidRDefault="00F17F90" w:rsidP="009920A6">
      <w:pPr>
        <w:ind w:left="810" w:firstLine="576"/>
        <w:jc w:val="both"/>
        <w:rPr>
          <w:rFonts w:cs="Arial"/>
          <w:iCs/>
          <w:szCs w:val="22"/>
          <w:lang w:val="pt-BR"/>
        </w:rPr>
      </w:pPr>
    </w:p>
    <w:p w14:paraId="7EEE63A4" w14:textId="77777777" w:rsidR="00DB7294" w:rsidRPr="00FE3826" w:rsidRDefault="00DB7294" w:rsidP="00A70BE6">
      <w:pPr>
        <w:pStyle w:val="Heading2"/>
        <w:rPr>
          <w:rFonts w:cs="Arial"/>
          <w:szCs w:val="32"/>
        </w:rPr>
      </w:pPr>
      <w:bookmarkStart w:id="38" w:name="_Toc410111680"/>
      <w:bookmarkStart w:id="39" w:name="_Toc477973325"/>
      <w:bookmarkStart w:id="40" w:name="_Toc478048365"/>
      <w:r w:rsidRPr="00FE3826">
        <w:rPr>
          <w:rFonts w:cs="Arial"/>
          <w:szCs w:val="32"/>
        </w:rPr>
        <w:t>Impacto</w:t>
      </w:r>
      <w:r w:rsidR="005C76DF" w:rsidRPr="00FE3826">
        <w:rPr>
          <w:rFonts w:cs="Arial"/>
          <w:szCs w:val="32"/>
        </w:rPr>
        <w:t xml:space="preserve"> no Sistema</w:t>
      </w:r>
      <w:bookmarkEnd w:id="38"/>
      <w:bookmarkEnd w:id="39"/>
      <w:bookmarkEnd w:id="40"/>
    </w:p>
    <w:tbl>
      <w:tblPr>
        <w:tblW w:w="10733" w:type="dxa"/>
        <w:tblLook w:val="04A0" w:firstRow="1" w:lastRow="0" w:firstColumn="1" w:lastColumn="0" w:noHBand="0" w:noVBand="1"/>
      </w:tblPr>
      <w:tblGrid>
        <w:gridCol w:w="4101"/>
        <w:gridCol w:w="6632"/>
      </w:tblGrid>
      <w:tr w:rsidR="003B07E3" w:rsidRPr="00655306" w14:paraId="57B50412" w14:textId="77777777" w:rsidTr="00D71434">
        <w:trPr>
          <w:trHeight w:val="410"/>
        </w:trPr>
        <w:tc>
          <w:tcPr>
            <w:tcW w:w="4067" w:type="dxa"/>
            <w:shd w:val="clear" w:color="auto" w:fill="auto"/>
          </w:tcPr>
          <w:bookmarkStart w:id="41" w:name="_Toc184117659"/>
          <w:bookmarkStart w:id="42" w:name="_Toc410111681"/>
          <w:p w14:paraId="1A718E9B" w14:textId="300D117F" w:rsidR="003B07E3" w:rsidRPr="00FE3826" w:rsidRDefault="003B07E3" w:rsidP="003B07E3">
            <w:pPr>
              <w:rPr>
                <w:rFonts w:cs="Arial"/>
                <w:lang w:val="pt-BR"/>
              </w:rPr>
            </w:pPr>
            <w:r w:rsidRPr="00FE3826">
              <w:rPr>
                <w:rFonts w:cs="Arial"/>
                <w:b/>
                <w:i/>
                <w:iCs/>
                <w:sz w:val="18"/>
              </w:rPr>
              <w:object w:dxaOrig="225" w:dyaOrig="225" w14:anchorId="2B86B1D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4" type="#_x0000_t75" style="width:194.5pt;height:19pt" o:ole="">
                  <v:imagedata r:id="rId13" o:title=""/>
                </v:shape>
                <w:control r:id="rId14" w:name="Teste1" w:shapeid="_x0000_i1044"/>
              </w:object>
            </w:r>
          </w:p>
        </w:tc>
        <w:tc>
          <w:tcPr>
            <w:tcW w:w="6666" w:type="dxa"/>
            <w:shd w:val="clear" w:color="auto" w:fill="auto"/>
          </w:tcPr>
          <w:p w14:paraId="117885E3" w14:textId="0E00ECCD" w:rsidR="003B07E3" w:rsidRPr="00FE3826" w:rsidRDefault="003B07E3" w:rsidP="003B07E3">
            <w:pPr>
              <w:rPr>
                <w:rFonts w:cs="Arial"/>
                <w:lang w:val="pt-BR"/>
              </w:rPr>
            </w:pPr>
            <w:r w:rsidRPr="00FE3826">
              <w:rPr>
                <w:rFonts w:cs="Arial"/>
                <w:b/>
                <w:i/>
                <w:iCs/>
                <w:sz w:val="18"/>
              </w:rPr>
              <w:object w:dxaOrig="225" w:dyaOrig="225" w14:anchorId="69611909">
                <v:shape id="_x0000_i1089" type="#_x0000_t75" style="width:319pt;height:19pt" o:ole="">
                  <v:imagedata r:id="rId15" o:title=""/>
                </v:shape>
                <w:control r:id="rId16" w:name="Teste12" w:shapeid="_x0000_i1089"/>
              </w:object>
            </w:r>
          </w:p>
        </w:tc>
      </w:tr>
      <w:tr w:rsidR="003B07E3" w:rsidRPr="00FE3826" w14:paraId="4FF55320" w14:textId="77777777" w:rsidTr="00D71434">
        <w:trPr>
          <w:trHeight w:val="410"/>
        </w:trPr>
        <w:tc>
          <w:tcPr>
            <w:tcW w:w="4067" w:type="dxa"/>
            <w:shd w:val="clear" w:color="auto" w:fill="auto"/>
          </w:tcPr>
          <w:p w14:paraId="5669FFA1" w14:textId="30B06E60" w:rsidR="003B07E3" w:rsidRPr="00FE3826" w:rsidRDefault="003B07E3" w:rsidP="003B07E3">
            <w:pPr>
              <w:rPr>
                <w:rFonts w:cs="Arial"/>
                <w:lang w:val="pt-BR"/>
              </w:rPr>
            </w:pPr>
            <w:r w:rsidRPr="00FE3826">
              <w:rPr>
                <w:rFonts w:cs="Arial"/>
                <w:b/>
                <w:i/>
                <w:iCs/>
                <w:sz w:val="18"/>
              </w:rPr>
              <w:object w:dxaOrig="225" w:dyaOrig="225" w14:anchorId="4D0A543F">
                <v:shape id="_x0000_i1048" type="#_x0000_t75" style="width:194.5pt;height:19pt" o:ole="">
                  <v:imagedata r:id="rId17" o:title=""/>
                </v:shape>
                <w:control r:id="rId18" w:name="Teste11" w:shapeid="_x0000_i1048"/>
              </w:object>
            </w:r>
          </w:p>
        </w:tc>
        <w:tc>
          <w:tcPr>
            <w:tcW w:w="6666" w:type="dxa"/>
            <w:shd w:val="clear" w:color="auto" w:fill="auto"/>
          </w:tcPr>
          <w:p w14:paraId="3B809C34" w14:textId="4E8C2490" w:rsidR="003B07E3" w:rsidRPr="00FE3826" w:rsidRDefault="003B07E3" w:rsidP="003B07E3">
            <w:pPr>
              <w:rPr>
                <w:rFonts w:cs="Arial"/>
              </w:rPr>
            </w:pPr>
            <w:r w:rsidRPr="00FE3826">
              <w:rPr>
                <w:rFonts w:cs="Arial"/>
                <w:b/>
                <w:i/>
                <w:iCs/>
                <w:sz w:val="18"/>
                <w:highlight w:val="yellow"/>
              </w:rPr>
              <w:object w:dxaOrig="225" w:dyaOrig="225" w14:anchorId="204ED6E5">
                <v:shape id="_x0000_i1050" type="#_x0000_t75" style="width:194.5pt;height:19pt" o:ole="">
                  <v:imagedata r:id="rId19" o:title=""/>
                </v:shape>
                <w:control r:id="rId20" w:name="Teste13" w:shapeid="_x0000_i1050"/>
              </w:object>
            </w:r>
          </w:p>
        </w:tc>
      </w:tr>
      <w:tr w:rsidR="003B07E3" w:rsidRPr="00FE3826" w14:paraId="44B4EDBE" w14:textId="77777777" w:rsidTr="00D71434">
        <w:trPr>
          <w:trHeight w:val="410"/>
        </w:trPr>
        <w:tc>
          <w:tcPr>
            <w:tcW w:w="4067" w:type="dxa"/>
            <w:shd w:val="clear" w:color="auto" w:fill="auto"/>
          </w:tcPr>
          <w:p w14:paraId="1182E378" w14:textId="17FA7E85" w:rsidR="003B07E3" w:rsidRPr="00FE3826" w:rsidRDefault="003B07E3" w:rsidP="003B07E3">
            <w:pPr>
              <w:rPr>
                <w:rFonts w:cs="Arial"/>
              </w:rPr>
            </w:pPr>
            <w:r w:rsidRPr="00FE3826">
              <w:rPr>
                <w:rFonts w:cs="Arial"/>
                <w:b/>
                <w:i/>
                <w:iCs/>
                <w:sz w:val="18"/>
              </w:rPr>
              <w:object w:dxaOrig="225" w:dyaOrig="225" w14:anchorId="0B96D926">
                <v:shape id="_x0000_i1052" type="#_x0000_t75" style="width:194.5pt;height:19pt" o:ole="">
                  <v:imagedata r:id="rId21" o:title=""/>
                </v:shape>
                <w:control r:id="rId22" w:name="Teste111" w:shapeid="_x0000_i1052"/>
              </w:object>
            </w:r>
          </w:p>
        </w:tc>
        <w:tc>
          <w:tcPr>
            <w:tcW w:w="6666" w:type="dxa"/>
            <w:shd w:val="clear" w:color="auto" w:fill="auto"/>
          </w:tcPr>
          <w:p w14:paraId="655D3B33" w14:textId="49B6264F" w:rsidR="003B07E3" w:rsidRPr="00FE3826" w:rsidRDefault="003B07E3" w:rsidP="003B07E3">
            <w:pPr>
              <w:rPr>
                <w:rFonts w:cs="Arial"/>
              </w:rPr>
            </w:pPr>
            <w:r w:rsidRPr="00FE3826">
              <w:rPr>
                <w:rFonts w:cs="Arial"/>
                <w:b/>
                <w:i/>
                <w:iCs/>
                <w:sz w:val="18"/>
              </w:rPr>
              <w:object w:dxaOrig="225" w:dyaOrig="225" w14:anchorId="351544FF">
                <v:shape id="_x0000_i1054" type="#_x0000_t75" style="width:194.5pt;height:19pt" o:ole="">
                  <v:imagedata r:id="rId23" o:title=""/>
                </v:shape>
                <w:control r:id="rId24" w:name="Teste131" w:shapeid="_x0000_i1054"/>
              </w:object>
            </w:r>
          </w:p>
        </w:tc>
      </w:tr>
      <w:tr w:rsidR="003B07E3" w:rsidRPr="00FE3826" w14:paraId="241EDF9A" w14:textId="77777777" w:rsidTr="00D71434">
        <w:trPr>
          <w:trHeight w:val="410"/>
        </w:trPr>
        <w:tc>
          <w:tcPr>
            <w:tcW w:w="4067" w:type="dxa"/>
            <w:shd w:val="clear" w:color="auto" w:fill="auto"/>
          </w:tcPr>
          <w:p w14:paraId="6C11602C" w14:textId="47747494" w:rsidR="003B07E3" w:rsidRPr="00FE3826" w:rsidRDefault="003B07E3" w:rsidP="003B07E3">
            <w:pPr>
              <w:rPr>
                <w:rFonts w:cs="Arial"/>
              </w:rPr>
            </w:pPr>
            <w:r w:rsidRPr="00FE3826">
              <w:rPr>
                <w:rFonts w:cs="Arial"/>
                <w:b/>
                <w:i/>
                <w:iCs/>
                <w:sz w:val="18"/>
              </w:rPr>
              <w:object w:dxaOrig="225" w:dyaOrig="225" w14:anchorId="0C04BB57">
                <v:shape id="_x0000_i1056" type="#_x0000_t75" style="width:194.5pt;height:19pt" o:ole="">
                  <v:imagedata r:id="rId25" o:title=""/>
                </v:shape>
                <w:control r:id="rId26" w:name="Teste1111" w:shapeid="_x0000_i1056"/>
              </w:object>
            </w:r>
          </w:p>
        </w:tc>
        <w:tc>
          <w:tcPr>
            <w:tcW w:w="6666" w:type="dxa"/>
            <w:shd w:val="clear" w:color="auto" w:fill="auto"/>
          </w:tcPr>
          <w:p w14:paraId="71A36321" w14:textId="3AFF8AC8" w:rsidR="003B07E3" w:rsidRPr="00FE3826" w:rsidRDefault="003B07E3" w:rsidP="003B07E3">
            <w:pPr>
              <w:rPr>
                <w:rFonts w:cs="Arial"/>
                <w:b/>
                <w:i/>
                <w:iCs/>
                <w:sz w:val="18"/>
              </w:rPr>
            </w:pPr>
            <w:r w:rsidRPr="00FE3826">
              <w:rPr>
                <w:rFonts w:cs="Arial"/>
                <w:b/>
                <w:i/>
                <w:iCs/>
                <w:sz w:val="18"/>
              </w:rPr>
              <w:object w:dxaOrig="225" w:dyaOrig="225" w14:anchorId="2C939DC5">
                <v:shape id="_x0000_i1058" type="#_x0000_t75" style="width:194.5pt;height:19pt" o:ole="">
                  <v:imagedata r:id="rId27" o:title=""/>
                </v:shape>
                <w:control r:id="rId28" w:name="Teste1311" w:shapeid="_x0000_i1058"/>
              </w:object>
            </w:r>
          </w:p>
        </w:tc>
      </w:tr>
      <w:tr w:rsidR="003B07E3" w:rsidRPr="00FE3826" w14:paraId="7877617E" w14:textId="77777777" w:rsidTr="00D71434">
        <w:trPr>
          <w:trHeight w:val="76"/>
        </w:trPr>
        <w:tc>
          <w:tcPr>
            <w:tcW w:w="4067" w:type="dxa"/>
            <w:shd w:val="clear" w:color="auto" w:fill="auto"/>
          </w:tcPr>
          <w:p w14:paraId="4F74DF1A" w14:textId="0C76BED5" w:rsidR="003B07E3" w:rsidRPr="00FE3826" w:rsidRDefault="003B07E3" w:rsidP="003B07E3">
            <w:pPr>
              <w:rPr>
                <w:rFonts w:cs="Arial"/>
                <w:b/>
                <w:i/>
                <w:iCs/>
                <w:sz w:val="18"/>
              </w:rPr>
            </w:pPr>
            <w:r w:rsidRPr="00FE3826">
              <w:rPr>
                <w:rFonts w:cs="Arial"/>
                <w:b/>
                <w:i/>
                <w:iCs/>
                <w:sz w:val="18"/>
              </w:rPr>
              <w:object w:dxaOrig="225" w:dyaOrig="225" w14:anchorId="36186C01">
                <v:shape id="_x0000_i1060" type="#_x0000_t75" style="width:194.5pt;height:19pt" o:ole="">
                  <v:imagedata r:id="rId29" o:title=""/>
                </v:shape>
                <w:control r:id="rId30" w:name="Teste11111" w:shapeid="_x0000_i1060"/>
              </w:object>
            </w:r>
          </w:p>
        </w:tc>
        <w:tc>
          <w:tcPr>
            <w:tcW w:w="6666" w:type="dxa"/>
            <w:shd w:val="clear" w:color="auto" w:fill="auto"/>
          </w:tcPr>
          <w:p w14:paraId="519FBF36" w14:textId="77777777" w:rsidR="003B07E3" w:rsidRPr="00FE3826" w:rsidRDefault="003B07E3" w:rsidP="003B07E3">
            <w:pPr>
              <w:rPr>
                <w:rFonts w:cs="Arial"/>
                <w:b/>
                <w:i/>
                <w:iCs/>
                <w:sz w:val="18"/>
              </w:rPr>
            </w:pPr>
          </w:p>
        </w:tc>
      </w:tr>
    </w:tbl>
    <w:p w14:paraId="16E407AD" w14:textId="77777777" w:rsidR="008221F5" w:rsidRPr="00FE3826" w:rsidRDefault="00EF73BC" w:rsidP="008221F5">
      <w:pPr>
        <w:pStyle w:val="Heading1"/>
        <w:pageBreakBefore w:val="0"/>
        <w:ind w:left="431" w:hanging="431"/>
        <w:rPr>
          <w:rFonts w:cs="Arial"/>
          <w:sz w:val="32"/>
          <w:szCs w:val="32"/>
        </w:rPr>
      </w:pPr>
      <w:bookmarkStart w:id="43" w:name="_Toc478048366"/>
      <w:r w:rsidRPr="00FE3826">
        <w:rPr>
          <w:rFonts w:cs="Arial"/>
          <w:sz w:val="32"/>
          <w:szCs w:val="32"/>
        </w:rPr>
        <w:t>Requisitos d</w:t>
      </w:r>
      <w:r w:rsidR="00721561" w:rsidRPr="00FE3826">
        <w:rPr>
          <w:rFonts w:cs="Arial"/>
          <w:sz w:val="32"/>
          <w:szCs w:val="32"/>
        </w:rPr>
        <w:t>e Negócio</w:t>
      </w:r>
      <w:bookmarkEnd w:id="41"/>
      <w:bookmarkEnd w:id="42"/>
      <w:bookmarkEnd w:id="43"/>
    </w:p>
    <w:tbl>
      <w:tblPr>
        <w:tblW w:w="10580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7020"/>
        <w:gridCol w:w="1940"/>
      </w:tblGrid>
      <w:tr w:rsidR="00271D6B" w:rsidRPr="00FE3826" w14:paraId="57E28B0A" w14:textId="77777777" w:rsidTr="00CD5EF7">
        <w:trPr>
          <w:hidden w:val="0"/>
        </w:trPr>
        <w:tc>
          <w:tcPr>
            <w:tcW w:w="1620" w:type="dxa"/>
            <w:shd w:val="clear" w:color="auto" w:fill="D9D9D9"/>
          </w:tcPr>
          <w:bookmarkEnd w:id="15"/>
          <w:p w14:paraId="450736B6" w14:textId="77777777" w:rsidR="00271D6B" w:rsidRPr="00FE3826" w:rsidRDefault="00271D6B" w:rsidP="00461BD7">
            <w:pPr>
              <w:pStyle w:val="BodyTextIndent"/>
              <w:jc w:val="center"/>
              <w:rPr>
                <w:rFonts w:cs="Arial"/>
                <w:b/>
                <w:bCs/>
                <w:vanish w:val="0"/>
                <w:sz w:val="20"/>
                <w:szCs w:val="20"/>
                <w:lang w:val="pt-BR"/>
              </w:rPr>
            </w:pPr>
            <w:r w:rsidRPr="00FE3826">
              <w:rPr>
                <w:rFonts w:cs="Arial"/>
                <w:b/>
                <w:bCs/>
                <w:vanish w:val="0"/>
                <w:sz w:val="20"/>
                <w:szCs w:val="20"/>
                <w:lang w:val="pt-BR"/>
              </w:rPr>
              <w:t>ID Requisito</w:t>
            </w:r>
          </w:p>
        </w:tc>
        <w:tc>
          <w:tcPr>
            <w:tcW w:w="7020" w:type="dxa"/>
            <w:shd w:val="clear" w:color="auto" w:fill="D9D9D9"/>
          </w:tcPr>
          <w:p w14:paraId="40CACD2B" w14:textId="77777777" w:rsidR="00271D6B" w:rsidRPr="00FE3826" w:rsidRDefault="00271D6B" w:rsidP="00461BD7">
            <w:pPr>
              <w:pStyle w:val="BodyTextIndent"/>
              <w:jc w:val="center"/>
              <w:rPr>
                <w:rFonts w:cs="Arial"/>
                <w:b/>
                <w:bCs/>
                <w:vanish w:val="0"/>
                <w:sz w:val="20"/>
                <w:szCs w:val="20"/>
                <w:lang w:val="pt-BR"/>
              </w:rPr>
            </w:pPr>
            <w:r w:rsidRPr="00FE3826">
              <w:rPr>
                <w:rFonts w:cs="Arial"/>
                <w:b/>
                <w:bCs/>
                <w:vanish w:val="0"/>
                <w:sz w:val="20"/>
                <w:szCs w:val="20"/>
                <w:lang w:val="pt-BR"/>
              </w:rPr>
              <w:t>Descrição</w:t>
            </w:r>
          </w:p>
        </w:tc>
        <w:tc>
          <w:tcPr>
            <w:tcW w:w="1940" w:type="dxa"/>
            <w:shd w:val="clear" w:color="auto" w:fill="D9D9D9"/>
          </w:tcPr>
          <w:p w14:paraId="3F2DB76C" w14:textId="77777777" w:rsidR="00271D6B" w:rsidRPr="00FE3826" w:rsidRDefault="00271D6B" w:rsidP="00461BD7">
            <w:pPr>
              <w:pStyle w:val="BodyTextIndent"/>
              <w:jc w:val="center"/>
              <w:rPr>
                <w:rFonts w:cs="Arial"/>
                <w:b/>
                <w:bCs/>
                <w:vanish w:val="0"/>
                <w:sz w:val="20"/>
                <w:szCs w:val="20"/>
                <w:lang w:val="pt-BR"/>
              </w:rPr>
            </w:pPr>
            <w:r w:rsidRPr="00FE3826">
              <w:rPr>
                <w:rFonts w:cs="Arial"/>
                <w:b/>
                <w:bCs/>
                <w:vanish w:val="0"/>
                <w:sz w:val="20"/>
                <w:szCs w:val="20"/>
                <w:lang w:val="pt-BR"/>
              </w:rPr>
              <w:t>RN / Interfaces</w:t>
            </w:r>
          </w:p>
        </w:tc>
      </w:tr>
      <w:tr w:rsidR="00271D6B" w:rsidRPr="00FE3826" w14:paraId="3FB40487" w14:textId="77777777" w:rsidTr="00CD5EF7">
        <w:trPr>
          <w:trHeight w:val="509"/>
        </w:trPr>
        <w:tc>
          <w:tcPr>
            <w:tcW w:w="1620" w:type="dxa"/>
            <w:vAlign w:val="center"/>
          </w:tcPr>
          <w:p w14:paraId="28FCF28C" w14:textId="77777777" w:rsidR="00271D6B" w:rsidRPr="00FE3826" w:rsidRDefault="00271D6B" w:rsidP="00082D7B">
            <w:pPr>
              <w:pStyle w:val="ListaRF"/>
              <w:numPr>
                <w:ilvl w:val="0"/>
                <w:numId w:val="0"/>
              </w:numPr>
              <w:jc w:val="center"/>
              <w:rPr>
                <w:rFonts w:cs="Arial"/>
                <w:sz w:val="20"/>
                <w:szCs w:val="20"/>
                <w:lang w:val="pt-BR"/>
              </w:rPr>
            </w:pPr>
            <w:r w:rsidRPr="00FE3826">
              <w:rPr>
                <w:rFonts w:cs="Arial"/>
                <w:b w:val="0"/>
                <w:sz w:val="20"/>
                <w:szCs w:val="20"/>
                <w:lang w:val="pt-BR"/>
              </w:rPr>
              <w:t>RF001</w:t>
            </w:r>
          </w:p>
        </w:tc>
        <w:tc>
          <w:tcPr>
            <w:tcW w:w="7020" w:type="dxa"/>
            <w:vAlign w:val="center"/>
          </w:tcPr>
          <w:p w14:paraId="0AF1BEA1" w14:textId="103E19DA" w:rsidR="00271D6B" w:rsidRPr="00FE3826" w:rsidRDefault="00715C04" w:rsidP="00AD192A">
            <w:pPr>
              <w:pStyle w:val="ListaRF"/>
              <w:numPr>
                <w:ilvl w:val="0"/>
                <w:numId w:val="0"/>
              </w:numPr>
              <w:jc w:val="both"/>
              <w:rPr>
                <w:rFonts w:cs="Arial"/>
                <w:b w:val="0"/>
                <w:sz w:val="20"/>
                <w:szCs w:val="20"/>
                <w:lang w:val="pt-BR"/>
              </w:rPr>
            </w:pPr>
            <w:r>
              <w:rPr>
                <w:rFonts w:cs="Arial"/>
                <w:b w:val="0"/>
                <w:sz w:val="20"/>
                <w:szCs w:val="20"/>
                <w:lang w:val="pt-BR"/>
              </w:rPr>
              <w:t>Elaboração de Conversor para Retenção Oi Total</w:t>
            </w:r>
          </w:p>
        </w:tc>
        <w:tc>
          <w:tcPr>
            <w:tcW w:w="1940" w:type="dxa"/>
            <w:vAlign w:val="center"/>
          </w:tcPr>
          <w:p w14:paraId="772ACAD3" w14:textId="77777777" w:rsidR="00271D6B" w:rsidRPr="00FE3826" w:rsidRDefault="00271D6B" w:rsidP="00082D7B">
            <w:pPr>
              <w:pStyle w:val="ListaRF"/>
              <w:numPr>
                <w:ilvl w:val="0"/>
                <w:numId w:val="0"/>
              </w:numPr>
              <w:jc w:val="center"/>
              <w:rPr>
                <w:rFonts w:cs="Arial"/>
                <w:sz w:val="20"/>
                <w:szCs w:val="20"/>
              </w:rPr>
            </w:pPr>
            <w:r w:rsidRPr="00FE3826">
              <w:rPr>
                <w:rFonts w:cs="Arial"/>
                <w:b w:val="0"/>
                <w:sz w:val="20"/>
                <w:szCs w:val="20"/>
                <w:lang w:val="pt-BR"/>
              </w:rPr>
              <w:t>R</w:t>
            </w:r>
            <w:r w:rsidR="0013143C" w:rsidRPr="00FE3826">
              <w:rPr>
                <w:rFonts w:cs="Arial"/>
                <w:b w:val="0"/>
                <w:sz w:val="20"/>
                <w:szCs w:val="20"/>
                <w:lang w:val="pt-BR"/>
              </w:rPr>
              <w:t>N</w:t>
            </w:r>
            <w:r w:rsidRPr="00FE3826">
              <w:rPr>
                <w:rFonts w:cs="Arial"/>
                <w:b w:val="0"/>
                <w:sz w:val="20"/>
                <w:szCs w:val="20"/>
                <w:lang w:val="pt-BR"/>
              </w:rPr>
              <w:t>01</w:t>
            </w:r>
          </w:p>
        </w:tc>
      </w:tr>
    </w:tbl>
    <w:p w14:paraId="2F7538EC" w14:textId="77777777" w:rsidR="006C5642" w:rsidRPr="00FE3826" w:rsidRDefault="00183286" w:rsidP="0078017A">
      <w:pPr>
        <w:pStyle w:val="Heading1"/>
        <w:pageBreakBefore w:val="0"/>
        <w:ind w:left="431" w:hanging="431"/>
        <w:rPr>
          <w:rFonts w:cs="Arial"/>
          <w:sz w:val="32"/>
          <w:szCs w:val="32"/>
        </w:rPr>
      </w:pPr>
      <w:bookmarkStart w:id="44" w:name="_Toc478048370"/>
      <w:r w:rsidRPr="00FE3826">
        <w:rPr>
          <w:rFonts w:cs="Arial"/>
          <w:sz w:val="32"/>
          <w:szCs w:val="32"/>
        </w:rPr>
        <w:t>Alavancas</w:t>
      </w:r>
      <w:r w:rsidR="002E434A" w:rsidRPr="00FE3826">
        <w:rPr>
          <w:rFonts w:cs="Arial"/>
          <w:sz w:val="32"/>
          <w:szCs w:val="32"/>
        </w:rPr>
        <w:t xml:space="preserve"> i</w:t>
      </w:r>
      <w:r w:rsidRPr="00FE3826">
        <w:rPr>
          <w:rFonts w:cs="Arial"/>
          <w:sz w:val="32"/>
          <w:szCs w:val="32"/>
        </w:rPr>
        <w:t>mpactadas</w:t>
      </w:r>
      <w:bookmarkEnd w:id="44"/>
    </w:p>
    <w:tbl>
      <w:tblPr>
        <w:tblW w:w="10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2268"/>
        <w:gridCol w:w="2268"/>
        <w:gridCol w:w="3072"/>
      </w:tblGrid>
      <w:tr w:rsidR="00E2300B" w:rsidRPr="00FE3826" w14:paraId="5C538A0E" w14:textId="77777777" w:rsidTr="00ED2568">
        <w:trPr>
          <w:trHeight w:val="255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CCC"/>
            <w:noWrap/>
            <w:vAlign w:val="center"/>
            <w:hideMark/>
          </w:tcPr>
          <w:p w14:paraId="3F158CCD" w14:textId="77777777" w:rsidR="00E2300B" w:rsidRPr="00FE3826" w:rsidRDefault="00E2300B" w:rsidP="00E2300B">
            <w:pPr>
              <w:jc w:val="center"/>
              <w:rPr>
                <w:rFonts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bookmarkStart w:id="45" w:name="_Toc410111687"/>
            <w:r w:rsidRPr="00FE3826">
              <w:rPr>
                <w:rFonts w:cs="Arial"/>
                <w:b/>
                <w:bCs/>
                <w:color w:val="000000"/>
                <w:sz w:val="20"/>
                <w:szCs w:val="20"/>
                <w:lang w:val="pt-BR" w:eastAsia="pt-BR"/>
              </w:rPr>
              <w:t>Alavanca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CCC"/>
            <w:noWrap/>
            <w:vAlign w:val="center"/>
            <w:hideMark/>
          </w:tcPr>
          <w:p w14:paraId="38C770DC" w14:textId="77777777" w:rsidR="00E2300B" w:rsidRPr="00FE3826" w:rsidRDefault="00E2300B" w:rsidP="00E2300B">
            <w:pPr>
              <w:jc w:val="center"/>
              <w:rPr>
                <w:rFonts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FE3826">
              <w:rPr>
                <w:rFonts w:cs="Arial"/>
                <w:b/>
                <w:bCs/>
                <w:color w:val="000000"/>
                <w:sz w:val="20"/>
                <w:szCs w:val="20"/>
                <w:lang w:val="pt-BR" w:eastAsia="pt-BR"/>
              </w:rPr>
              <w:t>Estratégia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CCC"/>
            <w:noWrap/>
            <w:vAlign w:val="center"/>
            <w:hideMark/>
          </w:tcPr>
          <w:p w14:paraId="56418056" w14:textId="77777777" w:rsidR="00E2300B" w:rsidRPr="00FE3826" w:rsidRDefault="00E2300B" w:rsidP="00E2300B">
            <w:pPr>
              <w:jc w:val="center"/>
              <w:rPr>
                <w:rFonts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FE3826">
              <w:rPr>
                <w:rFonts w:cs="Arial"/>
                <w:b/>
                <w:bCs/>
                <w:color w:val="000000"/>
                <w:sz w:val="20"/>
                <w:szCs w:val="20"/>
                <w:lang w:val="pt-BR" w:eastAsia="pt-BR"/>
              </w:rPr>
              <w:t>Tipo de Impacto (*)</w:t>
            </w:r>
          </w:p>
        </w:tc>
        <w:tc>
          <w:tcPr>
            <w:tcW w:w="3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CCC"/>
            <w:noWrap/>
            <w:vAlign w:val="center"/>
            <w:hideMark/>
          </w:tcPr>
          <w:p w14:paraId="29E549F8" w14:textId="77777777" w:rsidR="00E2300B" w:rsidRPr="00FE3826" w:rsidRDefault="00E2300B" w:rsidP="00E2300B">
            <w:pPr>
              <w:jc w:val="center"/>
              <w:rPr>
                <w:rFonts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FE3826">
              <w:rPr>
                <w:rFonts w:cs="Arial"/>
                <w:b/>
                <w:bCs/>
                <w:color w:val="000000"/>
                <w:sz w:val="20"/>
                <w:szCs w:val="20"/>
                <w:lang w:val="pt-BR" w:eastAsia="pt-BR"/>
              </w:rPr>
              <w:t>Detalhamento do Impacto</w:t>
            </w:r>
          </w:p>
        </w:tc>
      </w:tr>
      <w:tr w:rsidR="00C7426F" w:rsidRPr="00FE3826" w14:paraId="550F2B39" w14:textId="77777777" w:rsidTr="00ED2568">
        <w:trPr>
          <w:trHeight w:val="27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B8318E" w14:textId="79FFAEC4" w:rsidR="00C7426F" w:rsidRPr="00F632F1" w:rsidRDefault="00715C04" w:rsidP="00C7426F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cs="Arial"/>
                <w:sz w:val="20"/>
                <w:szCs w:val="20"/>
                <w:lang w:val="pt-BR"/>
              </w:rPr>
              <w:t>Retenção Oi Total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219E2" w14:textId="204F854C" w:rsidR="00C7426F" w:rsidRPr="00FE3826" w:rsidRDefault="00715C04" w:rsidP="007A3C8D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cs="Arial"/>
                <w:color w:val="000000"/>
                <w:sz w:val="20"/>
                <w:szCs w:val="20"/>
                <w:lang w:val="pt-BR" w:eastAsia="pt-BR"/>
              </w:rPr>
              <w:t>N/A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B7D256" w14:textId="5E9A5E26" w:rsidR="00C7426F" w:rsidRPr="00FE3826" w:rsidRDefault="00715C04" w:rsidP="00C7426F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cs="Arial"/>
                <w:color w:val="000000"/>
                <w:sz w:val="20"/>
                <w:szCs w:val="20"/>
                <w:lang w:val="pt-BR" w:eastAsia="pt-BR"/>
              </w:rPr>
              <w:t>N/A</w:t>
            </w:r>
          </w:p>
        </w:tc>
        <w:tc>
          <w:tcPr>
            <w:tcW w:w="3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0D01E9" w14:textId="3CCA3AA5" w:rsidR="00C7426F" w:rsidRPr="00FE3826" w:rsidRDefault="00715C04" w:rsidP="00C7426F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cs="Arial"/>
                <w:color w:val="000000"/>
                <w:sz w:val="20"/>
                <w:szCs w:val="20"/>
                <w:lang w:val="pt-BR" w:eastAsia="pt-BR"/>
              </w:rPr>
              <w:t>Desenvolvimento de Conversor</w:t>
            </w:r>
          </w:p>
        </w:tc>
      </w:tr>
      <w:tr w:rsidR="00C7426F" w:rsidRPr="00FE3826" w14:paraId="7E613E6E" w14:textId="77777777" w:rsidTr="00ED2568">
        <w:trPr>
          <w:trHeight w:val="277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6A4EF" w14:textId="62A32066" w:rsidR="00C7426F" w:rsidRPr="00F632F1" w:rsidRDefault="00C7426F" w:rsidP="00C7426F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223C45" w14:textId="3D257FC3" w:rsidR="00C7426F" w:rsidRPr="00FE3826" w:rsidRDefault="00C7426F" w:rsidP="00C7426F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6ED591" w14:textId="3793D37F" w:rsidR="00C7426F" w:rsidRPr="00FE3826" w:rsidRDefault="00C7426F" w:rsidP="00C7426F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3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0405D9" w14:textId="5CA4C12D" w:rsidR="00C7426F" w:rsidRPr="00FE3826" w:rsidRDefault="00C7426F" w:rsidP="00C7426F">
            <w:pPr>
              <w:jc w:val="center"/>
              <w:rPr>
                <w:rFonts w:cs="Arial"/>
                <w:color w:val="000000"/>
                <w:sz w:val="20"/>
                <w:szCs w:val="20"/>
                <w:lang w:val="pt-BR" w:eastAsia="pt-BR"/>
              </w:rPr>
            </w:pPr>
          </w:p>
        </w:tc>
      </w:tr>
    </w:tbl>
    <w:p w14:paraId="77FE5986" w14:textId="747FDB4B" w:rsidR="00340096" w:rsidRDefault="00E43576">
      <w:pPr>
        <w:rPr>
          <w:rFonts w:cs="Arial"/>
          <w:sz w:val="20"/>
          <w:szCs w:val="16"/>
          <w:lang w:val="pt-BR"/>
        </w:rPr>
      </w:pPr>
      <w:r w:rsidRPr="00FE3826">
        <w:rPr>
          <w:rFonts w:cs="Arial"/>
          <w:sz w:val="20"/>
          <w:szCs w:val="16"/>
          <w:lang w:val="pt-BR"/>
        </w:rPr>
        <w:t xml:space="preserve"> </w:t>
      </w:r>
      <w:r w:rsidR="00271D6B" w:rsidRPr="00FE3826">
        <w:rPr>
          <w:rFonts w:cs="Arial"/>
          <w:sz w:val="20"/>
          <w:szCs w:val="16"/>
          <w:lang w:val="pt-BR"/>
        </w:rPr>
        <w:t>(*) Classificar entre Alteração (</w:t>
      </w:r>
      <w:r w:rsidR="00A10F05" w:rsidRPr="00FE3826">
        <w:rPr>
          <w:rFonts w:cs="Arial"/>
          <w:sz w:val="20"/>
          <w:szCs w:val="16"/>
          <w:lang w:val="pt-BR"/>
        </w:rPr>
        <w:t>Oferta</w:t>
      </w:r>
      <w:r w:rsidR="00271D6B" w:rsidRPr="00FE3826">
        <w:rPr>
          <w:rFonts w:cs="Arial"/>
          <w:sz w:val="20"/>
          <w:szCs w:val="16"/>
          <w:lang w:val="pt-BR"/>
        </w:rPr>
        <w:t>), Inclusão (</w:t>
      </w:r>
      <w:r w:rsidR="00A10F05" w:rsidRPr="00FE3826">
        <w:rPr>
          <w:rFonts w:cs="Arial"/>
          <w:sz w:val="20"/>
          <w:szCs w:val="16"/>
          <w:lang w:val="pt-BR"/>
        </w:rPr>
        <w:t>Oferta</w:t>
      </w:r>
      <w:r w:rsidR="00271D6B" w:rsidRPr="00FE3826">
        <w:rPr>
          <w:rFonts w:cs="Arial"/>
          <w:sz w:val="20"/>
          <w:szCs w:val="16"/>
          <w:lang w:val="pt-BR"/>
        </w:rPr>
        <w:t>), ou Remoção (</w:t>
      </w:r>
      <w:r w:rsidR="00A10F05" w:rsidRPr="00FE3826">
        <w:rPr>
          <w:rFonts w:cs="Arial"/>
          <w:sz w:val="20"/>
          <w:szCs w:val="16"/>
          <w:lang w:val="pt-BR"/>
        </w:rPr>
        <w:t>Oferta</w:t>
      </w:r>
      <w:r w:rsidR="00271D6B" w:rsidRPr="00FE3826">
        <w:rPr>
          <w:rFonts w:cs="Arial"/>
          <w:sz w:val="20"/>
          <w:szCs w:val="16"/>
          <w:lang w:val="pt-BR"/>
        </w:rPr>
        <w:t>). Em caso de outro, especificar.</w:t>
      </w:r>
      <w:bookmarkStart w:id="46" w:name="_Toc157481181"/>
      <w:bookmarkEnd w:id="45"/>
    </w:p>
    <w:p w14:paraId="680CCF72" w14:textId="77777777" w:rsidR="00CB39E0" w:rsidRPr="00FE3826" w:rsidRDefault="00CB39E0">
      <w:pPr>
        <w:rPr>
          <w:rFonts w:cs="Arial"/>
          <w:sz w:val="20"/>
          <w:szCs w:val="16"/>
          <w:lang w:val="pt-BR"/>
        </w:rPr>
      </w:pPr>
    </w:p>
    <w:p w14:paraId="73BD623D" w14:textId="56BC0B4C" w:rsidR="00FE56FE" w:rsidRDefault="00C96176" w:rsidP="00C96176">
      <w:pPr>
        <w:tabs>
          <w:tab w:val="left" w:pos="1275"/>
        </w:tabs>
        <w:rPr>
          <w:rFonts w:cs="Arial"/>
          <w:sz w:val="20"/>
          <w:szCs w:val="16"/>
          <w:lang w:val="pt-BR"/>
        </w:rPr>
      </w:pPr>
      <w:r>
        <w:rPr>
          <w:rFonts w:cs="Arial"/>
          <w:sz w:val="20"/>
          <w:szCs w:val="16"/>
          <w:lang w:val="pt-BR"/>
        </w:rPr>
        <w:tab/>
      </w:r>
    </w:p>
    <w:p w14:paraId="070A557A" w14:textId="77777777" w:rsidR="00ED2568" w:rsidRPr="00FE3826" w:rsidRDefault="00ED2568" w:rsidP="00C96176">
      <w:pPr>
        <w:tabs>
          <w:tab w:val="left" w:pos="1275"/>
        </w:tabs>
        <w:rPr>
          <w:rFonts w:cs="Arial"/>
          <w:sz w:val="20"/>
          <w:szCs w:val="16"/>
          <w:lang w:val="pt-BR"/>
        </w:rPr>
      </w:pPr>
    </w:p>
    <w:p w14:paraId="436EA20A" w14:textId="77777777" w:rsidR="00E32467" w:rsidRPr="00FE3826" w:rsidRDefault="00E32467" w:rsidP="00767561">
      <w:pPr>
        <w:pStyle w:val="Heading1"/>
        <w:pageBreakBefore w:val="0"/>
        <w:ind w:left="431" w:hanging="431"/>
        <w:rPr>
          <w:rFonts w:cs="Arial"/>
          <w:sz w:val="32"/>
          <w:szCs w:val="32"/>
        </w:rPr>
      </w:pPr>
      <w:bookmarkStart w:id="47" w:name="_Toc416946447"/>
      <w:bookmarkStart w:id="48" w:name="_Toc478048371"/>
      <w:r w:rsidRPr="00FE3826">
        <w:rPr>
          <w:rFonts w:cs="Arial"/>
          <w:sz w:val="32"/>
          <w:szCs w:val="32"/>
        </w:rPr>
        <w:lastRenderedPageBreak/>
        <w:t>Requisitos Funcionais*</w:t>
      </w:r>
      <w:bookmarkEnd w:id="47"/>
      <w:bookmarkEnd w:id="48"/>
    </w:p>
    <w:p w14:paraId="064B386C" w14:textId="77777777" w:rsidR="00E2295F" w:rsidRPr="00FE3826" w:rsidRDefault="009F09D1" w:rsidP="00E2295F">
      <w:pPr>
        <w:pStyle w:val="Heading2"/>
        <w:rPr>
          <w:rFonts w:cs="Arial"/>
        </w:rPr>
      </w:pPr>
      <w:bookmarkStart w:id="49" w:name="_Toc410111689"/>
      <w:bookmarkStart w:id="50" w:name="_Toc477973333"/>
      <w:bookmarkStart w:id="51" w:name="_Toc478048372"/>
      <w:r w:rsidRPr="00FE3826">
        <w:rPr>
          <w:rFonts w:cs="Arial"/>
          <w:sz w:val="24"/>
        </w:rPr>
        <w:t>Regras</w:t>
      </w:r>
      <w:r w:rsidRPr="00FE3826">
        <w:rPr>
          <w:rFonts w:cs="Arial"/>
        </w:rPr>
        <w:t xml:space="preserve"> de Negócio</w:t>
      </w:r>
      <w:bookmarkStart w:id="52" w:name="_Toc413937686"/>
      <w:bookmarkEnd w:id="46"/>
      <w:bookmarkEnd w:id="49"/>
      <w:bookmarkEnd w:id="50"/>
      <w:bookmarkEnd w:id="51"/>
    </w:p>
    <w:p w14:paraId="0697093F" w14:textId="759D6656" w:rsidR="00715C04" w:rsidRPr="00715C04" w:rsidRDefault="00715C04" w:rsidP="00715C04">
      <w:pPr>
        <w:pStyle w:val="Regradenegocio"/>
        <w:numPr>
          <w:ilvl w:val="0"/>
          <w:numId w:val="0"/>
        </w:numPr>
        <w:ind w:left="1560" w:hanging="709"/>
        <w:jc w:val="both"/>
        <w:rPr>
          <w:rFonts w:cs="Arial"/>
          <w:sz w:val="20"/>
          <w:szCs w:val="20"/>
        </w:rPr>
      </w:pPr>
      <w:r w:rsidRPr="00715C04">
        <w:rPr>
          <w:rFonts w:cs="Arial"/>
          <w:b/>
          <w:sz w:val="20"/>
          <w:szCs w:val="20"/>
        </w:rPr>
        <w:t>RN1.</w:t>
      </w:r>
      <w:r>
        <w:rPr>
          <w:rFonts w:cs="Arial"/>
          <w:sz w:val="20"/>
          <w:szCs w:val="20"/>
        </w:rPr>
        <w:t xml:space="preserve">   </w:t>
      </w:r>
      <w:r w:rsidR="0084645F">
        <w:rPr>
          <w:rFonts w:cs="Arial"/>
          <w:sz w:val="20"/>
          <w:szCs w:val="20"/>
        </w:rPr>
        <w:t xml:space="preserve"> C</w:t>
      </w:r>
      <w:r w:rsidRPr="00715C04">
        <w:rPr>
          <w:rFonts w:cs="Arial"/>
          <w:sz w:val="20"/>
          <w:szCs w:val="20"/>
        </w:rPr>
        <w:t>riação de conversores para a alavanca de Retenção Oi Total contemplando os produtos 2P BL e 3P RES</w:t>
      </w:r>
      <w:r w:rsidR="0084645F">
        <w:rPr>
          <w:rFonts w:cs="Arial"/>
          <w:sz w:val="20"/>
          <w:szCs w:val="20"/>
        </w:rPr>
        <w:t>, utilizando VBA Excel como Tecnologia.</w:t>
      </w:r>
    </w:p>
    <w:p w14:paraId="0EE7DFC4" w14:textId="77777777" w:rsidR="00C1202F" w:rsidRPr="00FE3826" w:rsidRDefault="001A7297" w:rsidP="00AB08C3">
      <w:pPr>
        <w:pStyle w:val="Heading1"/>
        <w:pageBreakBefore w:val="0"/>
        <w:ind w:left="431" w:hanging="431"/>
        <w:rPr>
          <w:rFonts w:cs="Arial"/>
          <w:sz w:val="32"/>
          <w:szCs w:val="32"/>
        </w:rPr>
      </w:pPr>
      <w:bookmarkStart w:id="53" w:name="_Interface_02_-"/>
      <w:bookmarkStart w:id="54" w:name="_Toc146534271"/>
      <w:bookmarkStart w:id="55" w:name="_Toc184117672"/>
      <w:bookmarkStart w:id="56" w:name="_Toc410111690"/>
      <w:bookmarkStart w:id="57" w:name="_Toc478048379"/>
      <w:bookmarkEnd w:id="52"/>
      <w:bookmarkEnd w:id="53"/>
      <w:r w:rsidRPr="00FE3826">
        <w:rPr>
          <w:rFonts w:cs="Arial"/>
          <w:sz w:val="32"/>
          <w:szCs w:val="32"/>
        </w:rPr>
        <w:t>Requisit</w:t>
      </w:r>
      <w:r w:rsidR="007B531B" w:rsidRPr="00FE3826">
        <w:rPr>
          <w:rFonts w:cs="Arial"/>
          <w:sz w:val="32"/>
          <w:szCs w:val="32"/>
        </w:rPr>
        <w:t>os Suplementare</w:t>
      </w:r>
      <w:bookmarkEnd w:id="54"/>
      <w:bookmarkEnd w:id="55"/>
      <w:bookmarkEnd w:id="56"/>
      <w:r w:rsidR="00137C87" w:rsidRPr="00FE3826">
        <w:rPr>
          <w:rFonts w:cs="Arial"/>
          <w:sz w:val="32"/>
          <w:szCs w:val="32"/>
        </w:rPr>
        <w:t>s</w:t>
      </w:r>
      <w:bookmarkStart w:id="58" w:name="_Toc145219652"/>
      <w:bookmarkStart w:id="59" w:name="_Toc169940580"/>
      <w:bookmarkStart w:id="60" w:name="_Toc170899831"/>
      <w:bookmarkStart w:id="61" w:name="_Toc184117673"/>
      <w:bookmarkEnd w:id="57"/>
    </w:p>
    <w:p w14:paraId="70802470" w14:textId="4D077C7F" w:rsidR="006D799F" w:rsidRPr="00FE3826" w:rsidRDefault="008A611A" w:rsidP="00130A92">
      <w:pPr>
        <w:pStyle w:val="ListParagraph"/>
        <w:numPr>
          <w:ilvl w:val="0"/>
          <w:numId w:val="11"/>
        </w:numPr>
        <w:ind w:left="1080"/>
        <w:rPr>
          <w:rFonts w:ascii="Arial" w:hAnsi="Arial" w:cs="Arial"/>
          <w:bCs/>
          <w:iCs/>
        </w:rPr>
      </w:pPr>
      <w:r w:rsidRPr="00FE3826">
        <w:rPr>
          <w:rFonts w:ascii="Arial" w:hAnsi="Arial" w:cs="Arial"/>
          <w:bCs/>
          <w:iCs/>
        </w:rPr>
        <w:t>N/A</w:t>
      </w:r>
      <w:r w:rsidR="00FE3826">
        <w:rPr>
          <w:rFonts w:ascii="Arial" w:hAnsi="Arial" w:cs="Arial"/>
          <w:bCs/>
          <w:iCs/>
        </w:rPr>
        <w:t>.</w:t>
      </w:r>
    </w:p>
    <w:p w14:paraId="7F02CC67" w14:textId="77777777" w:rsidR="006D799F" w:rsidRPr="00FE3826" w:rsidRDefault="006D799F" w:rsidP="006D799F">
      <w:pPr>
        <w:pStyle w:val="Heading1"/>
        <w:pageBreakBefore w:val="0"/>
        <w:ind w:left="431" w:hanging="431"/>
        <w:rPr>
          <w:rFonts w:cs="Arial"/>
          <w:sz w:val="32"/>
          <w:szCs w:val="32"/>
        </w:rPr>
      </w:pPr>
      <w:bookmarkStart w:id="62" w:name="_Toc478048380"/>
      <w:r w:rsidRPr="00FE3826">
        <w:rPr>
          <w:rFonts w:cs="Arial"/>
          <w:sz w:val="32"/>
          <w:szCs w:val="32"/>
        </w:rPr>
        <w:t>Atividades não contempladas</w:t>
      </w:r>
      <w:bookmarkEnd w:id="62"/>
    </w:p>
    <w:p w14:paraId="29688507" w14:textId="3C94A62A" w:rsidR="00DD571E" w:rsidRPr="00FE3826" w:rsidRDefault="00A073D6" w:rsidP="00130A92">
      <w:pPr>
        <w:pStyle w:val="ListParagraph"/>
        <w:numPr>
          <w:ilvl w:val="0"/>
          <w:numId w:val="11"/>
        </w:numPr>
        <w:ind w:left="1080"/>
        <w:rPr>
          <w:rFonts w:ascii="Arial" w:hAnsi="Arial" w:cs="Arial"/>
          <w:bCs/>
          <w:iCs/>
        </w:rPr>
      </w:pPr>
      <w:r w:rsidRPr="00FE3826">
        <w:rPr>
          <w:rFonts w:ascii="Arial" w:hAnsi="Arial" w:cs="Arial"/>
          <w:bCs/>
          <w:iCs/>
        </w:rPr>
        <w:t>N/A</w:t>
      </w:r>
      <w:r w:rsidR="00FE3826">
        <w:rPr>
          <w:rFonts w:ascii="Arial" w:hAnsi="Arial" w:cs="Arial"/>
          <w:bCs/>
          <w:iCs/>
        </w:rPr>
        <w:t>.</w:t>
      </w:r>
    </w:p>
    <w:p w14:paraId="29C42FE4" w14:textId="77777777" w:rsidR="009052A6" w:rsidRPr="00FE3826" w:rsidRDefault="009052A6" w:rsidP="00CD0349">
      <w:pPr>
        <w:pStyle w:val="Heading1"/>
        <w:pageBreakBefore w:val="0"/>
        <w:ind w:left="431" w:hanging="431"/>
        <w:rPr>
          <w:rFonts w:cs="Arial"/>
          <w:sz w:val="32"/>
          <w:szCs w:val="32"/>
        </w:rPr>
      </w:pPr>
      <w:bookmarkStart w:id="63" w:name="_Toc146534267"/>
      <w:bookmarkStart w:id="64" w:name="_Toc184117674"/>
      <w:bookmarkStart w:id="65" w:name="_Toc410111692"/>
      <w:bookmarkStart w:id="66" w:name="_Toc478048381"/>
      <w:bookmarkEnd w:id="58"/>
      <w:bookmarkEnd w:id="59"/>
      <w:bookmarkEnd w:id="60"/>
      <w:bookmarkEnd w:id="61"/>
      <w:r w:rsidRPr="00FE3826">
        <w:rPr>
          <w:rFonts w:cs="Arial"/>
          <w:sz w:val="32"/>
          <w:szCs w:val="32"/>
        </w:rPr>
        <w:t>Considerações de Testes</w:t>
      </w:r>
      <w:bookmarkEnd w:id="63"/>
      <w:bookmarkEnd w:id="64"/>
      <w:bookmarkEnd w:id="65"/>
      <w:bookmarkEnd w:id="66"/>
    </w:p>
    <w:p w14:paraId="666E0934" w14:textId="77777777" w:rsidR="001A525C" w:rsidRPr="00FE3826" w:rsidRDefault="001A525C" w:rsidP="00831E28">
      <w:pPr>
        <w:pStyle w:val="Heading2"/>
        <w:rPr>
          <w:rFonts w:cs="Arial"/>
        </w:rPr>
      </w:pPr>
      <w:bookmarkStart w:id="67" w:name="_Toc246158240"/>
      <w:bookmarkStart w:id="68" w:name="_Toc246158513"/>
      <w:bookmarkStart w:id="69" w:name="_Toc410111693"/>
      <w:bookmarkStart w:id="70" w:name="_Toc454557744"/>
      <w:bookmarkStart w:id="71" w:name="_Toc477973343"/>
      <w:bookmarkStart w:id="72" w:name="_Toc478048382"/>
      <w:bookmarkStart w:id="73" w:name="_Toc172452990"/>
      <w:bookmarkStart w:id="74" w:name="_Toc184117675"/>
      <w:r w:rsidRPr="00FE3826">
        <w:rPr>
          <w:rFonts w:cs="Arial"/>
          <w:szCs w:val="24"/>
        </w:rPr>
        <w:t>Massa</w:t>
      </w:r>
      <w:r w:rsidRPr="00FE3826">
        <w:rPr>
          <w:rFonts w:cs="Arial"/>
        </w:rPr>
        <w:t xml:space="preserve"> de Dados</w:t>
      </w:r>
      <w:bookmarkEnd w:id="67"/>
      <w:bookmarkEnd w:id="68"/>
      <w:bookmarkEnd w:id="69"/>
      <w:bookmarkEnd w:id="70"/>
      <w:bookmarkEnd w:id="71"/>
      <w:bookmarkEnd w:id="72"/>
      <w:r w:rsidRPr="00FE3826">
        <w:rPr>
          <w:rFonts w:cs="Arial"/>
        </w:rPr>
        <w:t xml:space="preserve"> </w:t>
      </w:r>
    </w:p>
    <w:p w14:paraId="266405C1" w14:textId="77777777" w:rsidR="00831E28" w:rsidRPr="00FE3826" w:rsidRDefault="00831E28" w:rsidP="00831E28">
      <w:pPr>
        <w:rPr>
          <w:rFonts w:cs="Arial"/>
          <w:lang w:val="pt-BR"/>
        </w:rPr>
      </w:pPr>
    </w:p>
    <w:p w14:paraId="4445BA69" w14:textId="77777777" w:rsidR="00024DBC" w:rsidRPr="00FE3826" w:rsidRDefault="00024DBC" w:rsidP="00024DBC">
      <w:pPr>
        <w:pStyle w:val="ListParagraph"/>
        <w:numPr>
          <w:ilvl w:val="0"/>
          <w:numId w:val="11"/>
        </w:numPr>
        <w:ind w:left="1166"/>
        <w:jc w:val="both"/>
        <w:rPr>
          <w:rFonts w:ascii="Arial" w:hAnsi="Arial" w:cs="Arial"/>
        </w:rPr>
      </w:pPr>
      <w:bookmarkStart w:id="75" w:name="_Toc246158241"/>
      <w:bookmarkStart w:id="76" w:name="_Toc246158514"/>
      <w:bookmarkStart w:id="77" w:name="_Toc410111694"/>
      <w:bookmarkStart w:id="78" w:name="_Toc454557745"/>
      <w:bookmarkStart w:id="79" w:name="_Toc477973344"/>
      <w:bookmarkStart w:id="80" w:name="_Toc478048383"/>
      <w:r w:rsidRPr="00FE3826">
        <w:rPr>
          <w:rFonts w:ascii="Arial" w:hAnsi="Arial" w:cs="Arial"/>
        </w:rPr>
        <w:t>N/A</w:t>
      </w:r>
      <w:r>
        <w:rPr>
          <w:rFonts w:ascii="Arial" w:hAnsi="Arial" w:cs="Arial"/>
        </w:rPr>
        <w:t>.</w:t>
      </w:r>
    </w:p>
    <w:p w14:paraId="6239D2CE" w14:textId="77777777" w:rsidR="001A525C" w:rsidRPr="00FE3826" w:rsidRDefault="001A525C" w:rsidP="00633FE5">
      <w:pPr>
        <w:pStyle w:val="Heading2"/>
        <w:rPr>
          <w:rFonts w:cs="Arial"/>
        </w:rPr>
      </w:pPr>
      <w:r w:rsidRPr="00FE3826">
        <w:rPr>
          <w:rFonts w:cs="Arial"/>
          <w:szCs w:val="24"/>
        </w:rPr>
        <w:t>Integração</w:t>
      </w:r>
      <w:bookmarkEnd w:id="75"/>
      <w:bookmarkEnd w:id="76"/>
      <w:bookmarkEnd w:id="77"/>
      <w:bookmarkEnd w:id="78"/>
      <w:bookmarkEnd w:id="79"/>
      <w:bookmarkEnd w:id="80"/>
    </w:p>
    <w:p w14:paraId="5F591016" w14:textId="163E8B67" w:rsidR="001A525C" w:rsidRPr="00FE3826" w:rsidRDefault="008F7447" w:rsidP="00130A92">
      <w:pPr>
        <w:pStyle w:val="ListParagraph"/>
        <w:numPr>
          <w:ilvl w:val="0"/>
          <w:numId w:val="11"/>
        </w:numPr>
        <w:ind w:left="1166"/>
        <w:jc w:val="both"/>
        <w:rPr>
          <w:rFonts w:ascii="Arial" w:hAnsi="Arial" w:cs="Arial"/>
        </w:rPr>
      </w:pPr>
      <w:r w:rsidRPr="00FE3826">
        <w:rPr>
          <w:rFonts w:ascii="Arial" w:hAnsi="Arial" w:cs="Arial"/>
        </w:rPr>
        <w:t>N/A</w:t>
      </w:r>
      <w:r w:rsidR="008F05E2">
        <w:rPr>
          <w:rFonts w:ascii="Arial" w:hAnsi="Arial" w:cs="Arial"/>
        </w:rPr>
        <w:t>.</w:t>
      </w:r>
    </w:p>
    <w:p w14:paraId="76CB015E" w14:textId="77777777" w:rsidR="00E71835" w:rsidRPr="00FE3826" w:rsidRDefault="00E71835" w:rsidP="00E71835">
      <w:pPr>
        <w:pStyle w:val="Heading1"/>
        <w:pageBreakBefore w:val="0"/>
        <w:ind w:left="431" w:hanging="431"/>
        <w:rPr>
          <w:rFonts w:cs="Arial"/>
          <w:sz w:val="32"/>
          <w:szCs w:val="32"/>
        </w:rPr>
      </w:pPr>
      <w:bookmarkStart w:id="81" w:name="_Toc427311543"/>
      <w:bookmarkStart w:id="82" w:name="_Toc478048384"/>
      <w:bookmarkStart w:id="83" w:name="_Toc410111696"/>
      <w:r w:rsidRPr="00FE3826">
        <w:rPr>
          <w:rFonts w:cs="Arial"/>
          <w:sz w:val="32"/>
          <w:szCs w:val="32"/>
        </w:rPr>
        <w:t>Matrix de Rastreabilidade</w:t>
      </w:r>
      <w:bookmarkEnd w:id="81"/>
      <w:bookmarkEnd w:id="82"/>
    </w:p>
    <w:p w14:paraId="65006A22" w14:textId="61039B3E" w:rsidR="006D53C6" w:rsidRPr="00FE3826" w:rsidRDefault="008F7447" w:rsidP="00130A92">
      <w:pPr>
        <w:pStyle w:val="ListParagraph"/>
        <w:numPr>
          <w:ilvl w:val="0"/>
          <w:numId w:val="11"/>
        </w:numPr>
        <w:ind w:left="1080"/>
        <w:rPr>
          <w:rFonts w:ascii="Arial" w:hAnsi="Arial" w:cs="Arial"/>
          <w:bCs/>
          <w:iCs/>
        </w:rPr>
      </w:pPr>
      <w:r w:rsidRPr="00FE3826">
        <w:rPr>
          <w:rFonts w:ascii="Arial" w:hAnsi="Arial" w:cs="Arial"/>
          <w:bCs/>
          <w:iCs/>
        </w:rPr>
        <w:t>N/A</w:t>
      </w:r>
      <w:bookmarkStart w:id="84" w:name="_Toc454557748"/>
      <w:bookmarkEnd w:id="84"/>
      <w:r w:rsidR="008F05E2">
        <w:rPr>
          <w:rFonts w:ascii="Arial" w:hAnsi="Arial" w:cs="Arial"/>
          <w:bCs/>
          <w:iCs/>
        </w:rPr>
        <w:t>.</w:t>
      </w:r>
    </w:p>
    <w:p w14:paraId="5BF48546" w14:textId="77777777" w:rsidR="006D53C6" w:rsidRPr="00FE3826" w:rsidRDefault="006D53C6" w:rsidP="00C60D2A">
      <w:pPr>
        <w:pStyle w:val="Heading1"/>
        <w:pageBreakBefore w:val="0"/>
        <w:ind w:left="431" w:hanging="431"/>
        <w:rPr>
          <w:rFonts w:cs="Arial"/>
          <w:sz w:val="32"/>
          <w:szCs w:val="32"/>
        </w:rPr>
      </w:pPr>
      <w:bookmarkStart w:id="85" w:name="_Toc478048385"/>
      <w:r w:rsidRPr="00FE3826">
        <w:rPr>
          <w:rFonts w:cs="Arial"/>
          <w:sz w:val="32"/>
          <w:szCs w:val="32"/>
        </w:rPr>
        <w:t>Anexo</w:t>
      </w:r>
      <w:bookmarkEnd w:id="85"/>
    </w:p>
    <w:bookmarkEnd w:id="73"/>
    <w:bookmarkEnd w:id="74"/>
    <w:bookmarkEnd w:id="83"/>
    <w:p w14:paraId="15BA62EA" w14:textId="77777777" w:rsidR="00DD2CBC" w:rsidRDefault="00DD2CBC" w:rsidP="00DD2CBC">
      <w:pPr>
        <w:pStyle w:val="ListParagraph"/>
        <w:ind w:left="1080"/>
        <w:rPr>
          <w:rFonts w:ascii="Arial" w:hAnsi="Arial" w:cs="Arial"/>
          <w:bCs/>
          <w:iCs/>
        </w:rPr>
      </w:pPr>
    </w:p>
    <w:p w14:paraId="3F8F624E" w14:textId="02D2063D" w:rsidR="00ED2568" w:rsidRPr="00FE3826" w:rsidRDefault="00472042" w:rsidP="00DD2CBC">
      <w:pPr>
        <w:pStyle w:val="ListParagraph"/>
        <w:ind w:left="1080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object w:dxaOrig="1531" w:dyaOrig="1002" w14:anchorId="4AB4529C">
          <v:shape id="_x0000_i1092" type="#_x0000_t75" style="width:76.5pt;height:50pt" o:ole="">
            <v:imagedata r:id="rId31" o:title=""/>
          </v:shape>
          <o:OLEObject Type="Embed" ProgID="Excel.Sheet.12" ShapeID="_x0000_i1092" DrawAspect="Icon" ObjectID="_1565421591" r:id="rId32"/>
        </w:object>
      </w:r>
      <w:r>
        <w:rPr>
          <w:rFonts w:ascii="Arial" w:hAnsi="Arial" w:cs="Arial"/>
          <w:bCs/>
          <w:iCs/>
        </w:rPr>
        <w:t xml:space="preserve"> </w:t>
      </w:r>
      <w:r>
        <w:rPr>
          <w:rFonts w:ascii="Arial" w:hAnsi="Arial" w:cs="Arial"/>
          <w:bCs/>
          <w:iCs/>
        </w:rPr>
        <w:object w:dxaOrig="1531" w:dyaOrig="1002" w14:anchorId="4E460449">
          <v:shape id="_x0000_i1093" type="#_x0000_t75" style="width:76.5pt;height:50pt" o:ole="">
            <v:imagedata r:id="rId33" o:title=""/>
          </v:shape>
          <o:OLEObject Type="Embed" ProgID="Excel.Sheet.12" ShapeID="_x0000_i1093" DrawAspect="Icon" ObjectID="_1565421592" r:id="rId34"/>
        </w:object>
      </w:r>
      <w:bookmarkStart w:id="86" w:name="_GoBack"/>
      <w:bookmarkEnd w:id="86"/>
    </w:p>
    <w:p w14:paraId="4EA9AFFC" w14:textId="68F34613" w:rsidR="00D15C31" w:rsidRPr="00877766" w:rsidRDefault="00D15C31" w:rsidP="00A70276">
      <w:pPr>
        <w:pStyle w:val="ListParagraph"/>
        <w:ind w:left="1080"/>
        <w:rPr>
          <w:rFonts w:ascii="Arial" w:hAnsi="Arial" w:cs="Arial"/>
        </w:rPr>
      </w:pPr>
    </w:p>
    <w:sectPr w:rsidR="00D15C31" w:rsidRPr="00877766" w:rsidSect="004E5F17">
      <w:headerReference w:type="default" r:id="rId35"/>
      <w:footerReference w:type="default" r:id="rId36"/>
      <w:pgSz w:w="11907" w:h="16840" w:code="9"/>
      <w:pgMar w:top="731" w:right="709" w:bottom="1349" w:left="851" w:header="720" w:footer="1372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F3E74D" w14:textId="77777777" w:rsidR="00CC0C40" w:rsidRDefault="00CC0C40">
      <w:r>
        <w:separator/>
      </w:r>
    </w:p>
    <w:p w14:paraId="39FD56FB" w14:textId="77777777" w:rsidR="00CC0C40" w:rsidRDefault="00CC0C40"/>
  </w:endnote>
  <w:endnote w:type="continuationSeparator" w:id="0">
    <w:p w14:paraId="32121445" w14:textId="77777777" w:rsidR="00CC0C40" w:rsidRDefault="00CC0C40">
      <w:r>
        <w:continuationSeparator/>
      </w:r>
    </w:p>
    <w:p w14:paraId="7AA06BC3" w14:textId="77777777" w:rsidR="00CC0C40" w:rsidRDefault="00CC0C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ol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F40F4C" w14:textId="77777777" w:rsidR="005637F9" w:rsidRDefault="005637F9" w:rsidP="00F13DDD">
    <w:pPr>
      <w:pStyle w:val="Footer"/>
      <w:tabs>
        <w:tab w:val="clear" w:pos="4153"/>
        <w:tab w:val="clear" w:pos="8306"/>
        <w:tab w:val="left" w:pos="6849"/>
      </w:tabs>
      <w:ind w:left="0"/>
      <w:rPr>
        <w:rStyle w:val="PageNumber"/>
        <w:rFonts w:cs="Arial"/>
        <w:snapToGrid w:val="0"/>
        <w:szCs w:val="22"/>
      </w:rPr>
    </w:pPr>
    <w:r>
      <w:rPr>
        <w:rStyle w:val="PageNumber"/>
        <w:rFonts w:cs="Arial"/>
        <w:snapToGrid w:val="0"/>
        <w:szCs w:val="22"/>
      </w:rPr>
      <w:tab/>
    </w:r>
  </w:p>
  <w:p w14:paraId="32FBABA7" w14:textId="2A507F31" w:rsidR="005637F9" w:rsidRPr="00494EFE" w:rsidRDefault="005637F9" w:rsidP="007338EE">
    <w:pPr>
      <w:pStyle w:val="Footer"/>
      <w:tabs>
        <w:tab w:val="clear" w:pos="4153"/>
        <w:tab w:val="clear" w:pos="8306"/>
        <w:tab w:val="center" w:pos="5103"/>
        <w:tab w:val="left" w:pos="8222"/>
      </w:tabs>
      <w:ind w:left="0"/>
      <w:rPr>
        <w:rStyle w:val="PageNumber"/>
        <w:rFonts w:cs="Arial"/>
        <w:snapToGrid w:val="0"/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AE9D46A" wp14:editId="47869616">
              <wp:simplePos x="0" y="0"/>
              <wp:positionH relativeFrom="column">
                <wp:posOffset>-32385</wp:posOffset>
              </wp:positionH>
              <wp:positionV relativeFrom="paragraph">
                <wp:posOffset>6985</wp:posOffset>
              </wp:positionV>
              <wp:extent cx="6400800" cy="0"/>
              <wp:effectExtent l="0" t="0" r="0" b="0"/>
              <wp:wrapTopAndBottom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8F76678" id="Line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55pt,.55pt" to="501.4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" strokeweight="1.25pt">
              <w10:wrap type="topAndBottom"/>
            </v:line>
          </w:pict>
        </mc:Fallback>
      </mc:AlternateContent>
    </w:r>
    <w:r w:rsidRPr="00494EFE">
      <w:rPr>
        <w:rStyle w:val="PageNumber"/>
        <w:rFonts w:cs="Arial"/>
        <w:snapToGrid w:val="0"/>
        <w:szCs w:val="22"/>
      </w:rPr>
      <w:t>Especificação Funcional</w:t>
    </w:r>
    <w:r w:rsidRPr="00494EFE">
      <w:rPr>
        <w:rStyle w:val="PageNumber"/>
        <w:rFonts w:cs="Arial"/>
        <w:snapToGrid w:val="0"/>
        <w:sz w:val="20"/>
      </w:rPr>
      <w:tab/>
    </w:r>
    <w:r w:rsidRPr="00494EFE">
      <w:rPr>
        <w:rStyle w:val="PageNumber"/>
        <w:rFonts w:cs="Arial"/>
        <w:snapToGrid w:val="0"/>
        <w:sz w:val="20"/>
      </w:rPr>
      <w:tab/>
    </w:r>
    <w:r w:rsidRPr="00494EFE">
      <w:rPr>
        <w:rStyle w:val="PageNumber"/>
        <w:rFonts w:cs="Arial"/>
        <w:snapToGrid w:val="0"/>
        <w:sz w:val="20"/>
      </w:rPr>
      <w:tab/>
    </w:r>
    <w:r w:rsidRPr="00494EFE">
      <w:rPr>
        <w:rStyle w:val="PageNumber"/>
        <w:rFonts w:cs="Arial"/>
        <w:snapToGrid w:val="0"/>
        <w:sz w:val="20"/>
      </w:rPr>
      <w:tab/>
    </w:r>
    <w:r w:rsidRPr="00494EFE">
      <w:rPr>
        <w:rStyle w:val="PageNumber"/>
        <w:rFonts w:cs="Arial"/>
        <w:sz w:val="20"/>
      </w:rPr>
      <w:fldChar w:fldCharType="begin"/>
    </w:r>
    <w:r w:rsidRPr="00494EFE">
      <w:rPr>
        <w:rStyle w:val="PageNumber"/>
        <w:rFonts w:cs="Arial"/>
        <w:sz w:val="20"/>
      </w:rPr>
      <w:instrText xml:space="preserve"> PAGE </w:instrText>
    </w:r>
    <w:r w:rsidRPr="00494EFE">
      <w:rPr>
        <w:rStyle w:val="PageNumber"/>
        <w:rFonts w:cs="Arial"/>
        <w:sz w:val="20"/>
      </w:rPr>
      <w:fldChar w:fldCharType="separate"/>
    </w:r>
    <w:r w:rsidR="00472042">
      <w:rPr>
        <w:rStyle w:val="PageNumber"/>
        <w:rFonts w:cs="Arial"/>
        <w:noProof/>
        <w:sz w:val="20"/>
      </w:rPr>
      <w:t>6</w:t>
    </w:r>
    <w:r w:rsidRPr="00494EFE">
      <w:rPr>
        <w:rStyle w:val="PageNumber"/>
        <w:rFonts w:cs="Arial"/>
        <w:sz w:val="20"/>
      </w:rPr>
      <w:fldChar w:fldCharType="end"/>
    </w:r>
    <w:r w:rsidRPr="00494EFE">
      <w:rPr>
        <w:rStyle w:val="PageNumber"/>
        <w:rFonts w:cs="Arial"/>
        <w:sz w:val="20"/>
      </w:rPr>
      <w:t xml:space="preserve">/ </w:t>
    </w:r>
    <w:r w:rsidRPr="00494EFE">
      <w:rPr>
        <w:rStyle w:val="PageNumber"/>
        <w:rFonts w:cs="Arial"/>
        <w:sz w:val="20"/>
      </w:rPr>
      <w:fldChar w:fldCharType="begin"/>
    </w:r>
    <w:r w:rsidRPr="00494EFE">
      <w:rPr>
        <w:rStyle w:val="PageNumber"/>
        <w:rFonts w:cs="Arial"/>
        <w:sz w:val="20"/>
      </w:rPr>
      <w:instrText xml:space="preserve"> NUMPAGES </w:instrText>
    </w:r>
    <w:r w:rsidRPr="00494EFE">
      <w:rPr>
        <w:rStyle w:val="PageNumber"/>
        <w:rFonts w:cs="Arial"/>
        <w:sz w:val="20"/>
      </w:rPr>
      <w:fldChar w:fldCharType="separate"/>
    </w:r>
    <w:r w:rsidR="00472042">
      <w:rPr>
        <w:rStyle w:val="PageNumber"/>
        <w:rFonts w:cs="Arial"/>
        <w:noProof/>
        <w:sz w:val="20"/>
      </w:rPr>
      <w:t>6</w:t>
    </w:r>
    <w:r w:rsidRPr="00494EFE">
      <w:rPr>
        <w:rStyle w:val="PageNumber"/>
        <w:rFonts w:cs="Arial"/>
        <w:sz w:val="20"/>
      </w:rPr>
      <w:fldChar w:fldCharType="end"/>
    </w:r>
    <w:r w:rsidRPr="00494EFE">
      <w:rPr>
        <w:rStyle w:val="PageNumber"/>
        <w:rFonts w:cs="Arial"/>
        <w:sz w:val="20"/>
      </w:rPr>
      <w:fldChar w:fldCharType="begin"/>
    </w:r>
    <w:r w:rsidRPr="00494EFE">
      <w:rPr>
        <w:rStyle w:val="PageNumber"/>
        <w:rFonts w:cs="Arial"/>
        <w:sz w:val="20"/>
      </w:rPr>
      <w:fldChar w:fldCharType="begin"/>
    </w:r>
    <w:r w:rsidRPr="00494EFE">
      <w:rPr>
        <w:rStyle w:val="PageNumber"/>
        <w:rFonts w:cs="Arial"/>
        <w:sz w:val="20"/>
      </w:rPr>
      <w:instrText xml:space="preserve"> NUMPAGES </w:instrText>
    </w:r>
    <w:r w:rsidRPr="00494EFE">
      <w:rPr>
        <w:rStyle w:val="PageNumber"/>
        <w:rFonts w:cs="Arial"/>
        <w:sz w:val="20"/>
      </w:rPr>
      <w:fldChar w:fldCharType="separate"/>
    </w:r>
    <w:r w:rsidR="00472042">
      <w:rPr>
        <w:rStyle w:val="PageNumber"/>
        <w:rFonts w:cs="Arial"/>
        <w:noProof/>
        <w:sz w:val="20"/>
      </w:rPr>
      <w:instrText>6</w:instrText>
    </w:r>
    <w:r w:rsidRPr="00494EFE">
      <w:rPr>
        <w:rStyle w:val="PageNumber"/>
        <w:rFonts w:cs="Arial"/>
        <w:sz w:val="20"/>
      </w:rPr>
      <w:fldChar w:fldCharType="end"/>
    </w:r>
    <w:r w:rsidRPr="00494EFE">
      <w:rPr>
        <w:rStyle w:val="PageNumber"/>
        <w:rFonts w:cs="Arial"/>
        <w:sz w:val="20"/>
      </w:rPr>
      <w:instrText>/</w:instrText>
    </w:r>
    <w:r w:rsidRPr="00494EFE">
      <w:rPr>
        <w:rStyle w:val="PageNumber"/>
        <w:rFonts w:cs="Arial"/>
        <w:sz w:val="20"/>
      </w:rPr>
      <w:fldChar w:fldCharType="begin"/>
    </w:r>
    <w:r w:rsidRPr="00494EFE">
      <w:rPr>
        <w:rStyle w:val="PageNumber"/>
        <w:rFonts w:cs="Arial"/>
        <w:sz w:val="20"/>
      </w:rPr>
      <w:instrText xml:space="preserve"> NUMPAGES </w:instrText>
    </w:r>
    <w:r w:rsidRPr="00494EFE">
      <w:rPr>
        <w:rStyle w:val="PageNumber"/>
        <w:rFonts w:cs="Arial"/>
        <w:sz w:val="20"/>
      </w:rPr>
      <w:fldChar w:fldCharType="separate"/>
    </w:r>
    <w:r w:rsidR="00472042">
      <w:rPr>
        <w:rStyle w:val="PageNumber"/>
        <w:rFonts w:cs="Arial"/>
        <w:noProof/>
        <w:sz w:val="20"/>
      </w:rPr>
      <w:instrText>6</w:instrText>
    </w:r>
    <w:r w:rsidRPr="00494EFE">
      <w:rPr>
        <w:rStyle w:val="PageNumber"/>
        <w:rFonts w:cs="Arial"/>
        <w:sz w:val="20"/>
      </w:rPr>
      <w:fldChar w:fldCharType="end"/>
    </w:r>
    <w:r w:rsidRPr="00494EFE">
      <w:rPr>
        <w:rStyle w:val="PageNumber"/>
        <w:rFonts w:cs="Arial"/>
        <w:sz w:val="20"/>
      </w:rPr>
      <w:instrText xml:space="preserve"> NUMPAGES </w:instrText>
    </w:r>
    <w:r w:rsidRPr="00494EFE">
      <w:rPr>
        <w:rStyle w:val="PageNumber"/>
        <w:rFonts w:cs="Arial"/>
        <w:sz w:val="20"/>
      </w:rPr>
      <w:fldChar w:fldCharType="separate"/>
    </w:r>
    <w:r w:rsidRPr="00494EFE">
      <w:rPr>
        <w:rStyle w:val="PageNumber"/>
        <w:rFonts w:cs="Arial"/>
        <w:noProof/>
        <w:sz w:val="20"/>
      </w:rPr>
      <w:t>16</w:t>
    </w:r>
    <w:r w:rsidRPr="00494EFE">
      <w:rPr>
        <w:rStyle w:val="PageNumber"/>
        <w:rFonts w:cs="Arial"/>
        <w:sz w:val="20"/>
      </w:rPr>
      <w:fldChar w:fldCharType="end"/>
    </w:r>
  </w:p>
  <w:p w14:paraId="7BF505B9" w14:textId="21E26742" w:rsidR="005637F9" w:rsidRPr="00BF498D" w:rsidRDefault="005637F9" w:rsidP="00BF498D">
    <w:pPr>
      <w:pStyle w:val="Header"/>
      <w:ind w:left="0"/>
      <w:rPr>
        <w:rStyle w:val="PageNumber"/>
        <w:rFonts w:cs="Arial"/>
        <w:bCs/>
        <w:sz w:val="18"/>
        <w:szCs w:val="24"/>
        <w:lang w:val="pt-PT"/>
      </w:rPr>
    </w:pPr>
    <w:r w:rsidRPr="00494EFE">
      <w:rPr>
        <w:rStyle w:val="PageNumber"/>
        <w:rFonts w:cs="Arial"/>
        <w:snapToGrid w:val="0"/>
        <w:sz w:val="20"/>
      </w:rPr>
      <w:t>Atualiza</w:t>
    </w:r>
    <w:r>
      <w:rPr>
        <w:rStyle w:val="PageNumber"/>
        <w:rFonts w:cs="Arial"/>
        <w:snapToGrid w:val="0"/>
        <w:sz w:val="20"/>
      </w:rPr>
      <w:t xml:space="preserve">do em: </w:t>
    </w:r>
    <w:r w:rsidR="00877766" w:rsidRPr="00A15D7C">
      <w:rPr>
        <w:rFonts w:cs="Arial"/>
        <w:bCs/>
        <w:sz w:val="18"/>
        <w:szCs w:val="24"/>
        <w:lang w:val="pt-PT"/>
      </w:rPr>
      <w:t>0</w:t>
    </w:r>
    <w:r w:rsidR="00A15D7C">
      <w:rPr>
        <w:rFonts w:cs="Arial"/>
        <w:bCs/>
        <w:sz w:val="18"/>
        <w:szCs w:val="24"/>
        <w:lang w:val="pt-PT"/>
      </w:rPr>
      <w:t>7</w:t>
    </w:r>
    <w:r>
      <w:rPr>
        <w:rFonts w:cs="Arial"/>
        <w:bCs/>
        <w:sz w:val="18"/>
        <w:szCs w:val="24"/>
        <w:lang w:val="pt-PT"/>
      </w:rPr>
      <w:t>/0</w:t>
    </w:r>
    <w:r w:rsidR="00877766">
      <w:rPr>
        <w:rFonts w:cs="Arial"/>
        <w:bCs/>
        <w:sz w:val="18"/>
        <w:szCs w:val="24"/>
        <w:lang w:val="pt-PT"/>
      </w:rPr>
      <w:t>8</w:t>
    </w:r>
    <w:r>
      <w:rPr>
        <w:rFonts w:cs="Arial"/>
        <w:bCs/>
        <w:sz w:val="18"/>
        <w:szCs w:val="24"/>
        <w:lang w:val="pt-PT"/>
      </w:rPr>
      <w:t>/2017</w:t>
    </w:r>
  </w:p>
  <w:p w14:paraId="01E9852B" w14:textId="4968D79F" w:rsidR="005637F9" w:rsidRDefault="005637F9" w:rsidP="007338EE">
    <w:pPr>
      <w:pStyle w:val="Footer"/>
      <w:tabs>
        <w:tab w:val="clear" w:pos="4153"/>
        <w:tab w:val="clear" w:pos="8306"/>
        <w:tab w:val="center" w:pos="5103"/>
        <w:tab w:val="left" w:pos="8222"/>
      </w:tabs>
      <w:ind w:left="0"/>
      <w:rPr>
        <w:rFonts w:cs="Arial"/>
        <w:b/>
        <w:sz w:val="18"/>
      </w:rPr>
    </w:pPr>
    <w:r>
      <w:rPr>
        <w:rStyle w:val="PageNumber"/>
        <w:rFonts w:cs="Arial"/>
        <w:snapToGrid w:val="0"/>
        <w:sz w:val="20"/>
      </w:rPr>
      <w:t xml:space="preserve">Versão </w:t>
    </w:r>
    <w:r w:rsidR="00F7373A">
      <w:rPr>
        <w:rStyle w:val="PageNumber"/>
        <w:rFonts w:cs="Arial"/>
        <w:snapToGrid w:val="0"/>
        <w:sz w:val="20"/>
      </w:rPr>
      <w:t>1</w:t>
    </w:r>
    <w:r>
      <w:rPr>
        <w:rStyle w:val="PageNumber"/>
        <w:rFonts w:cs="Arial"/>
        <w:snapToGrid w:val="0"/>
        <w:sz w:val="20"/>
      </w:rPr>
      <w:t>.0</w:t>
    </w:r>
    <w:r>
      <w:rPr>
        <w:rStyle w:val="PageNumber"/>
        <w:rFonts w:cs="Arial"/>
        <w:snapToGrid w:val="0"/>
        <w:sz w:val="18"/>
      </w:rPr>
      <w:tab/>
    </w:r>
    <w:r>
      <w:rPr>
        <w:rStyle w:val="PageNumber"/>
        <w:rFonts w:cs="Arial"/>
        <w:snapToGrid w:val="0"/>
        <w:sz w:val="18"/>
      </w:rPr>
      <w:tab/>
    </w:r>
    <w:r>
      <w:rPr>
        <w:rStyle w:val="PageNumber"/>
        <w:rFonts w:cs="Arial"/>
        <w:snapToGrid w:val="0"/>
        <w:sz w:val="18"/>
      </w:rPr>
      <w:tab/>
    </w:r>
  </w:p>
  <w:p w14:paraId="76A678F1" w14:textId="77777777" w:rsidR="005637F9" w:rsidRPr="007338EE" w:rsidRDefault="005637F9" w:rsidP="007338EE">
    <w:pPr>
      <w:pStyle w:val="Footer"/>
      <w:tabs>
        <w:tab w:val="clear" w:pos="4153"/>
        <w:tab w:val="clear" w:pos="8306"/>
        <w:tab w:val="center" w:pos="5103"/>
        <w:tab w:val="left" w:pos="8222"/>
      </w:tabs>
      <w:ind w:left="0"/>
      <w:jc w:val="center"/>
    </w:pPr>
    <w:r>
      <w:rPr>
        <w:rFonts w:cs="Arial"/>
        <w:b/>
        <w:sz w:val="18"/>
      </w:rPr>
      <w:t>Documento confidencial e de propriedade da Oi</w:t>
    </w:r>
  </w:p>
  <w:p w14:paraId="6B7AA9D7" w14:textId="77777777" w:rsidR="005637F9" w:rsidRPr="00F02F77" w:rsidRDefault="005637F9">
    <w:pPr>
      <w:rPr>
        <w:lang w:val="pt-B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40BA84" w14:textId="77777777" w:rsidR="00CC0C40" w:rsidRDefault="00CC0C40">
      <w:r>
        <w:separator/>
      </w:r>
    </w:p>
    <w:p w14:paraId="0C403B83" w14:textId="77777777" w:rsidR="00CC0C40" w:rsidRDefault="00CC0C40"/>
  </w:footnote>
  <w:footnote w:type="continuationSeparator" w:id="0">
    <w:p w14:paraId="5443B0FF" w14:textId="77777777" w:rsidR="00CC0C40" w:rsidRDefault="00CC0C40">
      <w:r>
        <w:continuationSeparator/>
      </w:r>
    </w:p>
    <w:p w14:paraId="43EA1B73" w14:textId="77777777" w:rsidR="00CC0C40" w:rsidRDefault="00CC0C4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020"/>
      <w:gridCol w:w="2362"/>
      <w:gridCol w:w="1778"/>
      <w:gridCol w:w="2592"/>
    </w:tblGrid>
    <w:tr w:rsidR="005637F9" w:rsidRPr="00227DCB" w14:paraId="46A733CB" w14:textId="77777777" w:rsidTr="00655203">
      <w:trPr>
        <w:cantSplit/>
        <w:trHeight w:val="532"/>
        <w:jc w:val="center"/>
      </w:trPr>
      <w:tc>
        <w:tcPr>
          <w:tcW w:w="3020" w:type="dxa"/>
          <w:vMerge w:val="restart"/>
          <w:vAlign w:val="center"/>
        </w:tcPr>
        <w:p w14:paraId="47A9285E" w14:textId="77777777" w:rsidR="005637F9" w:rsidRDefault="005637F9" w:rsidP="00655203">
          <w:pPr>
            <w:pStyle w:val="Header"/>
            <w:jc w:val="center"/>
            <w:rPr>
              <w:color w:val="3366FF"/>
              <w:lang w:val="pt-PT"/>
            </w:rPr>
          </w:pPr>
          <w:r>
            <w:rPr>
              <w:noProof/>
              <w:lang w:val="en-US"/>
            </w:rPr>
            <w:drawing>
              <wp:inline distT="0" distB="0" distL="0" distR="0" wp14:anchorId="47F90653" wp14:editId="37747CF0">
                <wp:extent cx="707366" cy="638355"/>
                <wp:effectExtent l="0" t="0" r="0" b="0"/>
                <wp:docPr id="2" name="Pictur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731" cy="6431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62" w:type="dxa"/>
          <w:vAlign w:val="center"/>
        </w:tcPr>
        <w:p w14:paraId="3F7E8B78" w14:textId="77777777" w:rsidR="005637F9" w:rsidRDefault="005637F9" w:rsidP="008A5419">
          <w:pPr>
            <w:pStyle w:val="Header"/>
            <w:jc w:val="center"/>
            <w:rPr>
              <w:b/>
              <w:sz w:val="16"/>
              <w:lang w:val="pt-PT"/>
            </w:rPr>
          </w:pPr>
          <w:r>
            <w:rPr>
              <w:b/>
              <w:sz w:val="16"/>
              <w:lang w:val="pt-PT"/>
            </w:rPr>
            <w:t>Especificação Funcional</w:t>
          </w:r>
        </w:p>
      </w:tc>
      <w:tc>
        <w:tcPr>
          <w:tcW w:w="1778" w:type="dxa"/>
          <w:vAlign w:val="center"/>
        </w:tcPr>
        <w:p w14:paraId="74B954F4" w14:textId="77777777" w:rsidR="005637F9" w:rsidRDefault="005637F9" w:rsidP="008A5419">
          <w:pPr>
            <w:pStyle w:val="Header"/>
            <w:jc w:val="center"/>
            <w:rPr>
              <w:b/>
              <w:sz w:val="16"/>
              <w:lang w:val="pt-PT"/>
            </w:rPr>
          </w:pPr>
        </w:p>
        <w:p w14:paraId="04FD1718" w14:textId="299EE28E" w:rsidR="005637F9" w:rsidRDefault="005637F9" w:rsidP="008A5419">
          <w:pPr>
            <w:pStyle w:val="Header"/>
            <w:ind w:left="0"/>
            <w:jc w:val="center"/>
            <w:rPr>
              <w:b/>
              <w:sz w:val="16"/>
              <w:lang w:val="pt-PT"/>
            </w:rPr>
          </w:pPr>
          <w:r>
            <w:rPr>
              <w:b/>
              <w:sz w:val="16"/>
              <w:lang w:val="pt-PT"/>
            </w:rPr>
            <w:t xml:space="preserve">Demanda </w:t>
          </w:r>
          <w:r>
            <w:rPr>
              <w:b/>
              <w:sz w:val="16"/>
              <w:lang w:val="pt-PT"/>
            </w:rPr>
            <w:t xml:space="preserve">Nr.: </w:t>
          </w:r>
        </w:p>
        <w:p w14:paraId="7C6BB055" w14:textId="77777777" w:rsidR="005637F9" w:rsidRDefault="005637F9" w:rsidP="008A5419">
          <w:pPr>
            <w:pStyle w:val="Header"/>
            <w:ind w:left="0"/>
            <w:jc w:val="center"/>
            <w:rPr>
              <w:b/>
              <w:sz w:val="16"/>
              <w:lang w:val="pt-PT"/>
            </w:rPr>
          </w:pPr>
        </w:p>
      </w:tc>
      <w:tc>
        <w:tcPr>
          <w:tcW w:w="2592" w:type="dxa"/>
          <w:vAlign w:val="center"/>
        </w:tcPr>
        <w:p w14:paraId="4A58AB0F" w14:textId="77777777" w:rsidR="005637F9" w:rsidRDefault="005637F9" w:rsidP="00CB5F52">
          <w:pPr>
            <w:pStyle w:val="Header"/>
            <w:jc w:val="center"/>
            <w:rPr>
              <w:b/>
              <w:sz w:val="16"/>
              <w:lang w:val="pt-PT"/>
            </w:rPr>
          </w:pPr>
        </w:p>
      </w:tc>
    </w:tr>
    <w:tr w:rsidR="005637F9" w:rsidRPr="00586535" w14:paraId="27D5BB34" w14:textId="77777777" w:rsidTr="00655203">
      <w:trPr>
        <w:cantSplit/>
        <w:trHeight w:val="533"/>
        <w:jc w:val="center"/>
      </w:trPr>
      <w:tc>
        <w:tcPr>
          <w:tcW w:w="3020" w:type="dxa"/>
          <w:vMerge/>
          <w:vAlign w:val="center"/>
        </w:tcPr>
        <w:p w14:paraId="177AC851" w14:textId="77777777" w:rsidR="005637F9" w:rsidRDefault="005637F9" w:rsidP="00CB5F52">
          <w:pPr>
            <w:pStyle w:val="Header"/>
            <w:jc w:val="center"/>
            <w:rPr>
              <w:sz w:val="16"/>
              <w:lang w:val="pt-PT"/>
            </w:rPr>
          </w:pPr>
        </w:p>
      </w:tc>
      <w:tc>
        <w:tcPr>
          <w:tcW w:w="2362" w:type="dxa"/>
          <w:vAlign w:val="center"/>
        </w:tcPr>
        <w:p w14:paraId="5C638F89" w14:textId="410C3850" w:rsidR="005637F9" w:rsidRDefault="005637F9" w:rsidP="00427D65">
          <w:pPr>
            <w:pStyle w:val="Header"/>
            <w:jc w:val="center"/>
            <w:rPr>
              <w:b/>
              <w:sz w:val="16"/>
              <w:lang w:val="pt-PT"/>
            </w:rPr>
          </w:pPr>
          <w:r>
            <w:rPr>
              <w:b/>
              <w:sz w:val="16"/>
              <w:lang w:val="pt-PT"/>
            </w:rPr>
            <w:t xml:space="preserve">Preparado por: </w:t>
          </w:r>
          <w:r w:rsidR="00427D65">
            <w:rPr>
              <w:sz w:val="16"/>
              <w:lang w:val="pt-PT"/>
            </w:rPr>
            <w:t>Thiago Fernandes</w:t>
          </w:r>
        </w:p>
      </w:tc>
      <w:tc>
        <w:tcPr>
          <w:tcW w:w="1778" w:type="dxa"/>
          <w:vAlign w:val="center"/>
        </w:tcPr>
        <w:p w14:paraId="728658E0" w14:textId="0CD92F5B" w:rsidR="005637F9" w:rsidRDefault="005637F9" w:rsidP="00427D65">
          <w:pPr>
            <w:pStyle w:val="Header"/>
            <w:ind w:left="0"/>
            <w:jc w:val="center"/>
            <w:rPr>
              <w:b/>
              <w:sz w:val="16"/>
              <w:lang w:val="pt-PT"/>
            </w:rPr>
          </w:pPr>
          <w:r>
            <w:rPr>
              <w:b/>
              <w:sz w:val="16"/>
              <w:lang w:val="pt-PT"/>
            </w:rPr>
            <w:t xml:space="preserve">Revisada por: </w:t>
          </w:r>
        </w:p>
      </w:tc>
      <w:tc>
        <w:tcPr>
          <w:tcW w:w="2592" w:type="dxa"/>
          <w:vAlign w:val="center"/>
        </w:tcPr>
        <w:p w14:paraId="270C8EF9" w14:textId="7760227E" w:rsidR="005637F9" w:rsidRPr="00586535" w:rsidRDefault="00220D68" w:rsidP="00586535">
          <w:pPr>
            <w:pStyle w:val="Header"/>
            <w:ind w:left="0"/>
            <w:jc w:val="center"/>
            <w:rPr>
              <w:b/>
              <w:sz w:val="16"/>
              <w:lang w:val="pt-PT"/>
            </w:rPr>
          </w:pPr>
          <w:r>
            <w:rPr>
              <w:b/>
              <w:sz w:val="16"/>
              <w:lang w:val="pt-PT"/>
            </w:rPr>
            <w:t xml:space="preserve">Versão: </w:t>
          </w:r>
          <w:r w:rsidR="00994DE5">
            <w:rPr>
              <w:b/>
              <w:sz w:val="16"/>
              <w:lang w:val="pt-PT"/>
            </w:rPr>
            <w:t>1</w:t>
          </w:r>
          <w:r w:rsidR="005637F9">
            <w:rPr>
              <w:b/>
              <w:sz w:val="16"/>
              <w:lang w:val="pt-PT"/>
            </w:rPr>
            <w:t>.0</w:t>
          </w:r>
        </w:p>
      </w:tc>
    </w:tr>
  </w:tbl>
  <w:p w14:paraId="4D7B7E13" w14:textId="77777777" w:rsidR="005637F9" w:rsidRPr="00852194" w:rsidRDefault="005637F9" w:rsidP="00466F1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53EAC"/>
    <w:multiLevelType w:val="multilevel"/>
    <w:tmpl w:val="6E46E9E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  <w:b/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  <w:i w:val="0"/>
        <w:sz w:val="22"/>
      </w:rPr>
    </w:lvl>
    <w:lvl w:ilvl="3">
      <w:start w:val="1"/>
      <w:numFmt w:val="decimalZero"/>
      <w:pStyle w:val="FluxoAlternativo"/>
      <w:lvlText w:val="FA %4 - "/>
      <w:lvlJc w:val="left"/>
      <w:pPr>
        <w:tabs>
          <w:tab w:val="num" w:pos="2991"/>
        </w:tabs>
        <w:ind w:left="2991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">
    <w:nsid w:val="1E640D7A"/>
    <w:multiLevelType w:val="hybridMultilevel"/>
    <w:tmpl w:val="4C98BD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3315853"/>
    <w:multiLevelType w:val="multilevel"/>
    <w:tmpl w:val="E35CE6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cs="Times New Roman" w:hint="default"/>
      </w:rPr>
    </w:lvl>
  </w:abstractNum>
  <w:abstractNum w:abstractNumId="3">
    <w:nsid w:val="2F26010F"/>
    <w:multiLevelType w:val="hybridMultilevel"/>
    <w:tmpl w:val="CEB2181E"/>
    <w:lvl w:ilvl="0" w:tplc="782A59B6">
      <w:start w:val="1"/>
      <w:numFmt w:val="decimalZero"/>
      <w:pStyle w:val="ListaRF"/>
      <w:lvlText w:val="RF%1."/>
      <w:lvlJc w:val="left"/>
      <w:pPr>
        <w:ind w:left="717" w:hanging="360"/>
      </w:pPr>
      <w:rPr>
        <w:rFonts w:hint="default"/>
        <w:b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A660B7"/>
    <w:multiLevelType w:val="hybridMultilevel"/>
    <w:tmpl w:val="0F2A09CC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pStyle w:val="Heading8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4A7A5EDA"/>
    <w:multiLevelType w:val="hybridMultilevel"/>
    <w:tmpl w:val="83ACDAD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E8B714A"/>
    <w:multiLevelType w:val="multilevel"/>
    <w:tmpl w:val="3A5EA55E"/>
    <w:lvl w:ilvl="0">
      <w:start w:val="1"/>
      <w:numFmt w:val="decimal"/>
      <w:pStyle w:val="TtulodeSeodeCasodeUso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pStyle w:val="AoSistema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abstractNum w:abstractNumId="7">
    <w:nsid w:val="5B9B0D13"/>
    <w:multiLevelType w:val="hybridMultilevel"/>
    <w:tmpl w:val="A58A20F8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5DF3093F"/>
    <w:multiLevelType w:val="multilevel"/>
    <w:tmpl w:val="F162C1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pStyle w:val="StyleHeading212pt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9">
    <w:nsid w:val="5EA81E5D"/>
    <w:multiLevelType w:val="multilevel"/>
    <w:tmpl w:val="5C906EB8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  <w:b/>
        <w:color w:val="auto"/>
        <w:sz w:val="32"/>
        <w:szCs w:val="32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386"/>
        </w:tabs>
        <w:ind w:left="1386" w:hanging="576"/>
      </w:pPr>
      <w:rPr>
        <w:rFonts w:cs="Times New Roman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  <w:i w:val="0"/>
        <w:sz w:val="22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0">
    <w:nsid w:val="6A1626B4"/>
    <w:multiLevelType w:val="hybridMultilevel"/>
    <w:tmpl w:val="C7EC4716"/>
    <w:lvl w:ilvl="0" w:tplc="1708F7A6">
      <w:start w:val="1"/>
      <w:numFmt w:val="decimalZero"/>
      <w:pStyle w:val="Regradenegocio"/>
      <w:lvlText w:val="RN%1."/>
      <w:lvlJc w:val="left"/>
      <w:pPr>
        <w:ind w:left="1260" w:hanging="360"/>
      </w:pPr>
      <w:rPr>
        <w:rFonts w:hint="default"/>
        <w:b/>
        <w:color w:val="auto"/>
      </w:rPr>
    </w:lvl>
    <w:lvl w:ilvl="1" w:tplc="04090019">
      <w:start w:val="1"/>
      <w:numFmt w:val="lowerLetter"/>
      <w:lvlText w:val="%2."/>
      <w:lvlJc w:val="left"/>
      <w:pPr>
        <w:ind w:left="-2070" w:hanging="360"/>
      </w:pPr>
    </w:lvl>
    <w:lvl w:ilvl="2" w:tplc="0409001B">
      <w:start w:val="1"/>
      <w:numFmt w:val="lowerRoman"/>
      <w:lvlText w:val="%3."/>
      <w:lvlJc w:val="right"/>
      <w:pPr>
        <w:ind w:left="-1350" w:hanging="180"/>
      </w:pPr>
    </w:lvl>
    <w:lvl w:ilvl="3" w:tplc="0409000F">
      <w:start w:val="1"/>
      <w:numFmt w:val="decimal"/>
      <w:lvlText w:val="%4."/>
      <w:lvlJc w:val="left"/>
      <w:pPr>
        <w:ind w:left="-630" w:hanging="360"/>
      </w:pPr>
    </w:lvl>
    <w:lvl w:ilvl="4" w:tplc="04090019">
      <w:start w:val="1"/>
      <w:numFmt w:val="lowerLetter"/>
      <w:lvlText w:val="%5."/>
      <w:lvlJc w:val="left"/>
      <w:pPr>
        <w:ind w:left="90" w:hanging="360"/>
      </w:pPr>
    </w:lvl>
    <w:lvl w:ilvl="5" w:tplc="0409001B">
      <w:start w:val="1"/>
      <w:numFmt w:val="lowerRoman"/>
      <w:lvlText w:val="%6."/>
      <w:lvlJc w:val="right"/>
      <w:pPr>
        <w:ind w:left="810" w:hanging="180"/>
      </w:pPr>
    </w:lvl>
    <w:lvl w:ilvl="6" w:tplc="0409000F">
      <w:start w:val="1"/>
      <w:numFmt w:val="decimal"/>
      <w:lvlText w:val="%7."/>
      <w:lvlJc w:val="left"/>
      <w:pPr>
        <w:ind w:left="1530" w:hanging="360"/>
      </w:pPr>
    </w:lvl>
    <w:lvl w:ilvl="7" w:tplc="04090019">
      <w:start w:val="1"/>
      <w:numFmt w:val="lowerLetter"/>
      <w:lvlText w:val="%8."/>
      <w:lvlJc w:val="left"/>
      <w:pPr>
        <w:ind w:left="2250" w:hanging="360"/>
      </w:pPr>
    </w:lvl>
    <w:lvl w:ilvl="8" w:tplc="0409001B">
      <w:start w:val="1"/>
      <w:numFmt w:val="lowerRoman"/>
      <w:lvlText w:val="%9."/>
      <w:lvlJc w:val="right"/>
      <w:pPr>
        <w:ind w:left="2970" w:hanging="180"/>
      </w:p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8"/>
  </w:num>
  <w:num w:numId="5">
    <w:abstractNumId w:val="6"/>
  </w:num>
  <w:num w:numId="6">
    <w:abstractNumId w:val="9"/>
    <w:lvlOverride w:ilvl="0">
      <w:startOverride w:val="1"/>
    </w:lvlOverride>
  </w:num>
  <w:num w:numId="7">
    <w:abstractNumId w:val="10"/>
  </w:num>
  <w:num w:numId="8">
    <w:abstractNumId w:val="0"/>
  </w:num>
  <w:num w:numId="9">
    <w:abstractNumId w:val="3"/>
  </w:num>
  <w:num w:numId="10">
    <w:abstractNumId w:val="1"/>
  </w:num>
  <w:num w:numId="11">
    <w:abstractNumId w:val="5"/>
  </w:num>
  <w:num w:numId="12">
    <w:abstractNumId w:val="10"/>
    <w:lvlOverride w:ilvl="0">
      <w:startOverride w:val="1"/>
    </w:lvlOverride>
  </w:num>
  <w:num w:numId="13">
    <w:abstractNumId w:val="10"/>
  </w:num>
  <w:num w:numId="14">
    <w:abstractNumId w:val="10"/>
  </w:num>
  <w:num w:numId="15">
    <w:abstractNumId w:val="10"/>
  </w:num>
  <w:num w:numId="16">
    <w:abstractNumId w:val="10"/>
  </w:num>
  <w:num w:numId="17">
    <w:abstractNumId w:val="10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7"/>
  </w:num>
  <w:num w:numId="26">
    <w:abstractNumId w:val="10"/>
  </w:num>
  <w:num w:numId="27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4E1"/>
    <w:rsid w:val="000032C3"/>
    <w:rsid w:val="00003371"/>
    <w:rsid w:val="00004538"/>
    <w:rsid w:val="0001287D"/>
    <w:rsid w:val="00013895"/>
    <w:rsid w:val="00013AD2"/>
    <w:rsid w:val="00013E28"/>
    <w:rsid w:val="00015078"/>
    <w:rsid w:val="000203F4"/>
    <w:rsid w:val="00022E19"/>
    <w:rsid w:val="0002399F"/>
    <w:rsid w:val="00024DBC"/>
    <w:rsid w:val="0003280F"/>
    <w:rsid w:val="00033161"/>
    <w:rsid w:val="000333A9"/>
    <w:rsid w:val="00033A03"/>
    <w:rsid w:val="00034A29"/>
    <w:rsid w:val="00035526"/>
    <w:rsid w:val="000408E6"/>
    <w:rsid w:val="00042516"/>
    <w:rsid w:val="00043E3A"/>
    <w:rsid w:val="0004406B"/>
    <w:rsid w:val="00044073"/>
    <w:rsid w:val="00045470"/>
    <w:rsid w:val="000464F9"/>
    <w:rsid w:val="00046E1C"/>
    <w:rsid w:val="000507E4"/>
    <w:rsid w:val="00050E20"/>
    <w:rsid w:val="00051415"/>
    <w:rsid w:val="0005330D"/>
    <w:rsid w:val="00054783"/>
    <w:rsid w:val="00054F24"/>
    <w:rsid w:val="00057114"/>
    <w:rsid w:val="00057CD6"/>
    <w:rsid w:val="00060090"/>
    <w:rsid w:val="00062D13"/>
    <w:rsid w:val="00062E64"/>
    <w:rsid w:val="000630C1"/>
    <w:rsid w:val="00064A7C"/>
    <w:rsid w:val="000667E7"/>
    <w:rsid w:val="00070838"/>
    <w:rsid w:val="00070CE6"/>
    <w:rsid w:val="00071988"/>
    <w:rsid w:val="000744BC"/>
    <w:rsid w:val="00074622"/>
    <w:rsid w:val="00074B4E"/>
    <w:rsid w:val="00080058"/>
    <w:rsid w:val="00080400"/>
    <w:rsid w:val="00080D49"/>
    <w:rsid w:val="00081870"/>
    <w:rsid w:val="0008228F"/>
    <w:rsid w:val="000824E7"/>
    <w:rsid w:val="00082D7B"/>
    <w:rsid w:val="000835DC"/>
    <w:rsid w:val="00083EBE"/>
    <w:rsid w:val="00084408"/>
    <w:rsid w:val="00084807"/>
    <w:rsid w:val="000848F7"/>
    <w:rsid w:val="00084A93"/>
    <w:rsid w:val="00086F46"/>
    <w:rsid w:val="000926E8"/>
    <w:rsid w:val="000947F5"/>
    <w:rsid w:val="000959D5"/>
    <w:rsid w:val="000A2F75"/>
    <w:rsid w:val="000A32CB"/>
    <w:rsid w:val="000A5279"/>
    <w:rsid w:val="000A624F"/>
    <w:rsid w:val="000B0CBB"/>
    <w:rsid w:val="000B14A0"/>
    <w:rsid w:val="000B173D"/>
    <w:rsid w:val="000B1FD5"/>
    <w:rsid w:val="000B2355"/>
    <w:rsid w:val="000B40A0"/>
    <w:rsid w:val="000B45B2"/>
    <w:rsid w:val="000B49C1"/>
    <w:rsid w:val="000B4BFB"/>
    <w:rsid w:val="000B5982"/>
    <w:rsid w:val="000B77A2"/>
    <w:rsid w:val="000C03A9"/>
    <w:rsid w:val="000C1C94"/>
    <w:rsid w:val="000C390C"/>
    <w:rsid w:val="000C44D5"/>
    <w:rsid w:val="000C5A6A"/>
    <w:rsid w:val="000C61B7"/>
    <w:rsid w:val="000C6E4C"/>
    <w:rsid w:val="000C6EF2"/>
    <w:rsid w:val="000C7919"/>
    <w:rsid w:val="000D0146"/>
    <w:rsid w:val="000D3B43"/>
    <w:rsid w:val="000D4254"/>
    <w:rsid w:val="000D62BB"/>
    <w:rsid w:val="000D7809"/>
    <w:rsid w:val="000E14F2"/>
    <w:rsid w:val="000E29C6"/>
    <w:rsid w:val="000E303B"/>
    <w:rsid w:val="000E3429"/>
    <w:rsid w:val="000E3938"/>
    <w:rsid w:val="000E5006"/>
    <w:rsid w:val="000F66FB"/>
    <w:rsid w:val="00100991"/>
    <w:rsid w:val="0010122F"/>
    <w:rsid w:val="00101618"/>
    <w:rsid w:val="00101AE1"/>
    <w:rsid w:val="001030F6"/>
    <w:rsid w:val="001039CB"/>
    <w:rsid w:val="001062FA"/>
    <w:rsid w:val="0010689A"/>
    <w:rsid w:val="0010788F"/>
    <w:rsid w:val="00107BF8"/>
    <w:rsid w:val="001108F4"/>
    <w:rsid w:val="001130DE"/>
    <w:rsid w:val="00116439"/>
    <w:rsid w:val="00116FCC"/>
    <w:rsid w:val="0011729B"/>
    <w:rsid w:val="00120BE1"/>
    <w:rsid w:val="00121496"/>
    <w:rsid w:val="0012331A"/>
    <w:rsid w:val="0012371C"/>
    <w:rsid w:val="00123BEF"/>
    <w:rsid w:val="00123DB0"/>
    <w:rsid w:val="00126713"/>
    <w:rsid w:val="00127547"/>
    <w:rsid w:val="001279DB"/>
    <w:rsid w:val="00130A92"/>
    <w:rsid w:val="0013143C"/>
    <w:rsid w:val="001325AB"/>
    <w:rsid w:val="00133CC5"/>
    <w:rsid w:val="00135C4F"/>
    <w:rsid w:val="00136EC7"/>
    <w:rsid w:val="00137C87"/>
    <w:rsid w:val="00140C9D"/>
    <w:rsid w:val="00142BAA"/>
    <w:rsid w:val="00142CFA"/>
    <w:rsid w:val="001437F1"/>
    <w:rsid w:val="001443E2"/>
    <w:rsid w:val="00144C08"/>
    <w:rsid w:val="0014537F"/>
    <w:rsid w:val="001456D6"/>
    <w:rsid w:val="0014652F"/>
    <w:rsid w:val="00146D89"/>
    <w:rsid w:val="00150055"/>
    <w:rsid w:val="00151290"/>
    <w:rsid w:val="00151726"/>
    <w:rsid w:val="00152393"/>
    <w:rsid w:val="00152F15"/>
    <w:rsid w:val="001571DB"/>
    <w:rsid w:val="001579E1"/>
    <w:rsid w:val="00161EFA"/>
    <w:rsid w:val="0016212F"/>
    <w:rsid w:val="00162C35"/>
    <w:rsid w:val="001654EA"/>
    <w:rsid w:val="0017323B"/>
    <w:rsid w:val="00173CB3"/>
    <w:rsid w:val="001746A3"/>
    <w:rsid w:val="00175E61"/>
    <w:rsid w:val="00180C2F"/>
    <w:rsid w:val="00181EFD"/>
    <w:rsid w:val="00183286"/>
    <w:rsid w:val="0018368C"/>
    <w:rsid w:val="00185361"/>
    <w:rsid w:val="001864F9"/>
    <w:rsid w:val="00190D39"/>
    <w:rsid w:val="00190FD1"/>
    <w:rsid w:val="00191792"/>
    <w:rsid w:val="001923F1"/>
    <w:rsid w:val="00194E38"/>
    <w:rsid w:val="00195D8E"/>
    <w:rsid w:val="00196F10"/>
    <w:rsid w:val="00197B46"/>
    <w:rsid w:val="001A2361"/>
    <w:rsid w:val="001A3B24"/>
    <w:rsid w:val="001A4076"/>
    <w:rsid w:val="001A482C"/>
    <w:rsid w:val="001A525C"/>
    <w:rsid w:val="001A709D"/>
    <w:rsid w:val="001A7297"/>
    <w:rsid w:val="001B0F7C"/>
    <w:rsid w:val="001B31B5"/>
    <w:rsid w:val="001B3374"/>
    <w:rsid w:val="001B4CF8"/>
    <w:rsid w:val="001B5B65"/>
    <w:rsid w:val="001B744E"/>
    <w:rsid w:val="001C1BBB"/>
    <w:rsid w:val="001C3FA1"/>
    <w:rsid w:val="001C5977"/>
    <w:rsid w:val="001C6815"/>
    <w:rsid w:val="001D0FB6"/>
    <w:rsid w:val="001D104C"/>
    <w:rsid w:val="001D14C9"/>
    <w:rsid w:val="001D243F"/>
    <w:rsid w:val="001D3338"/>
    <w:rsid w:val="001D3F5F"/>
    <w:rsid w:val="001D5173"/>
    <w:rsid w:val="001D5F1B"/>
    <w:rsid w:val="001E15F4"/>
    <w:rsid w:val="001E1909"/>
    <w:rsid w:val="001E2A8C"/>
    <w:rsid w:val="001E3659"/>
    <w:rsid w:val="001E379E"/>
    <w:rsid w:val="001E685F"/>
    <w:rsid w:val="001E70A2"/>
    <w:rsid w:val="001F00F5"/>
    <w:rsid w:val="001F0B41"/>
    <w:rsid w:val="001F0BC9"/>
    <w:rsid w:val="001F1118"/>
    <w:rsid w:val="001F3D42"/>
    <w:rsid w:val="001F46CB"/>
    <w:rsid w:val="001F4A3A"/>
    <w:rsid w:val="001F5E37"/>
    <w:rsid w:val="00200462"/>
    <w:rsid w:val="00201323"/>
    <w:rsid w:val="00203352"/>
    <w:rsid w:val="00204AB7"/>
    <w:rsid w:val="002050D3"/>
    <w:rsid w:val="00206B89"/>
    <w:rsid w:val="002117CE"/>
    <w:rsid w:val="002130B5"/>
    <w:rsid w:val="00214337"/>
    <w:rsid w:val="0021437C"/>
    <w:rsid w:val="00215838"/>
    <w:rsid w:val="0021780F"/>
    <w:rsid w:val="00220D68"/>
    <w:rsid w:val="002217BD"/>
    <w:rsid w:val="002267C9"/>
    <w:rsid w:val="00227001"/>
    <w:rsid w:val="00227DCB"/>
    <w:rsid w:val="002333A0"/>
    <w:rsid w:val="0023363E"/>
    <w:rsid w:val="00235693"/>
    <w:rsid w:val="00237FD5"/>
    <w:rsid w:val="002403BA"/>
    <w:rsid w:val="00241107"/>
    <w:rsid w:val="00242C44"/>
    <w:rsid w:val="00243499"/>
    <w:rsid w:val="002449A0"/>
    <w:rsid w:val="00244B9F"/>
    <w:rsid w:val="00245F20"/>
    <w:rsid w:val="00246F61"/>
    <w:rsid w:val="0024749A"/>
    <w:rsid w:val="00251B8E"/>
    <w:rsid w:val="00253CAE"/>
    <w:rsid w:val="002558EA"/>
    <w:rsid w:val="00260407"/>
    <w:rsid w:val="002612CA"/>
    <w:rsid w:val="00262CA5"/>
    <w:rsid w:val="00266396"/>
    <w:rsid w:val="0026758C"/>
    <w:rsid w:val="00270DCD"/>
    <w:rsid w:val="00270EAF"/>
    <w:rsid w:val="00271983"/>
    <w:rsid w:val="00271D6B"/>
    <w:rsid w:val="0027271E"/>
    <w:rsid w:val="00272EBA"/>
    <w:rsid w:val="00273255"/>
    <w:rsid w:val="002732E6"/>
    <w:rsid w:val="00287D4F"/>
    <w:rsid w:val="0029134A"/>
    <w:rsid w:val="00294EB7"/>
    <w:rsid w:val="00295901"/>
    <w:rsid w:val="002A1940"/>
    <w:rsid w:val="002A2826"/>
    <w:rsid w:val="002A50BC"/>
    <w:rsid w:val="002B05D7"/>
    <w:rsid w:val="002B0F98"/>
    <w:rsid w:val="002B1809"/>
    <w:rsid w:val="002B2BC7"/>
    <w:rsid w:val="002B2C8E"/>
    <w:rsid w:val="002B32BB"/>
    <w:rsid w:val="002B33EE"/>
    <w:rsid w:val="002B3621"/>
    <w:rsid w:val="002B572D"/>
    <w:rsid w:val="002B6999"/>
    <w:rsid w:val="002B6ADF"/>
    <w:rsid w:val="002B7554"/>
    <w:rsid w:val="002C0039"/>
    <w:rsid w:val="002C1056"/>
    <w:rsid w:val="002C2AB0"/>
    <w:rsid w:val="002C35CC"/>
    <w:rsid w:val="002C5F4D"/>
    <w:rsid w:val="002D1607"/>
    <w:rsid w:val="002D1B39"/>
    <w:rsid w:val="002D256C"/>
    <w:rsid w:val="002D4B89"/>
    <w:rsid w:val="002D5696"/>
    <w:rsid w:val="002E0BB4"/>
    <w:rsid w:val="002E3447"/>
    <w:rsid w:val="002E3D82"/>
    <w:rsid w:val="002E434A"/>
    <w:rsid w:val="002E5D7D"/>
    <w:rsid w:val="002E65AD"/>
    <w:rsid w:val="002F67FB"/>
    <w:rsid w:val="002F745C"/>
    <w:rsid w:val="003000A1"/>
    <w:rsid w:val="0030135B"/>
    <w:rsid w:val="00303FF4"/>
    <w:rsid w:val="00304C28"/>
    <w:rsid w:val="00305ABA"/>
    <w:rsid w:val="0031156E"/>
    <w:rsid w:val="00317BD8"/>
    <w:rsid w:val="00321618"/>
    <w:rsid w:val="00321951"/>
    <w:rsid w:val="003227CB"/>
    <w:rsid w:val="00323165"/>
    <w:rsid w:val="00323475"/>
    <w:rsid w:val="00323D60"/>
    <w:rsid w:val="003241FB"/>
    <w:rsid w:val="003244EA"/>
    <w:rsid w:val="00326C9F"/>
    <w:rsid w:val="00327A33"/>
    <w:rsid w:val="003311CB"/>
    <w:rsid w:val="00337059"/>
    <w:rsid w:val="00340096"/>
    <w:rsid w:val="00340D5E"/>
    <w:rsid w:val="0034115A"/>
    <w:rsid w:val="003465AF"/>
    <w:rsid w:val="00346B9D"/>
    <w:rsid w:val="0034750C"/>
    <w:rsid w:val="00347B8F"/>
    <w:rsid w:val="00350D68"/>
    <w:rsid w:val="0035117F"/>
    <w:rsid w:val="00351205"/>
    <w:rsid w:val="003515E9"/>
    <w:rsid w:val="00352DCE"/>
    <w:rsid w:val="00353D7E"/>
    <w:rsid w:val="0035448E"/>
    <w:rsid w:val="00355770"/>
    <w:rsid w:val="00356D72"/>
    <w:rsid w:val="0035722D"/>
    <w:rsid w:val="00357BF5"/>
    <w:rsid w:val="00360128"/>
    <w:rsid w:val="00360DD9"/>
    <w:rsid w:val="00362C51"/>
    <w:rsid w:val="00364342"/>
    <w:rsid w:val="003654DF"/>
    <w:rsid w:val="00365901"/>
    <w:rsid w:val="00370256"/>
    <w:rsid w:val="003715A0"/>
    <w:rsid w:val="00372925"/>
    <w:rsid w:val="00373341"/>
    <w:rsid w:val="00374475"/>
    <w:rsid w:val="003748FF"/>
    <w:rsid w:val="00375364"/>
    <w:rsid w:val="0037765A"/>
    <w:rsid w:val="00381E86"/>
    <w:rsid w:val="00381FDF"/>
    <w:rsid w:val="00383EC5"/>
    <w:rsid w:val="00384FF9"/>
    <w:rsid w:val="00385728"/>
    <w:rsid w:val="00386C14"/>
    <w:rsid w:val="0038714A"/>
    <w:rsid w:val="0039249B"/>
    <w:rsid w:val="003926B5"/>
    <w:rsid w:val="0039341D"/>
    <w:rsid w:val="0039533A"/>
    <w:rsid w:val="003960AF"/>
    <w:rsid w:val="00397C64"/>
    <w:rsid w:val="003A07D1"/>
    <w:rsid w:val="003A2F5D"/>
    <w:rsid w:val="003A34B3"/>
    <w:rsid w:val="003A3A58"/>
    <w:rsid w:val="003A3E48"/>
    <w:rsid w:val="003A4663"/>
    <w:rsid w:val="003A4DB2"/>
    <w:rsid w:val="003A677C"/>
    <w:rsid w:val="003B07E3"/>
    <w:rsid w:val="003B0A10"/>
    <w:rsid w:val="003B120C"/>
    <w:rsid w:val="003B1524"/>
    <w:rsid w:val="003B3C18"/>
    <w:rsid w:val="003B5265"/>
    <w:rsid w:val="003B5511"/>
    <w:rsid w:val="003B5EF8"/>
    <w:rsid w:val="003B69F7"/>
    <w:rsid w:val="003B6C9C"/>
    <w:rsid w:val="003B6D6E"/>
    <w:rsid w:val="003B77AB"/>
    <w:rsid w:val="003C0888"/>
    <w:rsid w:val="003C15CA"/>
    <w:rsid w:val="003C222F"/>
    <w:rsid w:val="003C4128"/>
    <w:rsid w:val="003C5B73"/>
    <w:rsid w:val="003C7187"/>
    <w:rsid w:val="003D1BDC"/>
    <w:rsid w:val="003D425E"/>
    <w:rsid w:val="003D50B4"/>
    <w:rsid w:val="003D5168"/>
    <w:rsid w:val="003D5188"/>
    <w:rsid w:val="003E0B02"/>
    <w:rsid w:val="003E0FCA"/>
    <w:rsid w:val="003E1A9E"/>
    <w:rsid w:val="003E1C2F"/>
    <w:rsid w:val="003E43CF"/>
    <w:rsid w:val="003E56E7"/>
    <w:rsid w:val="003E688D"/>
    <w:rsid w:val="003E73A1"/>
    <w:rsid w:val="003E7854"/>
    <w:rsid w:val="003F2E7D"/>
    <w:rsid w:val="003F391A"/>
    <w:rsid w:val="003F573B"/>
    <w:rsid w:val="003F6609"/>
    <w:rsid w:val="00400874"/>
    <w:rsid w:val="00401441"/>
    <w:rsid w:val="00401B07"/>
    <w:rsid w:val="00402387"/>
    <w:rsid w:val="00403832"/>
    <w:rsid w:val="00404955"/>
    <w:rsid w:val="0041264E"/>
    <w:rsid w:val="0041359D"/>
    <w:rsid w:val="00413782"/>
    <w:rsid w:val="00416D96"/>
    <w:rsid w:val="00420075"/>
    <w:rsid w:val="004204ED"/>
    <w:rsid w:val="00422427"/>
    <w:rsid w:val="00423EF9"/>
    <w:rsid w:val="0042483B"/>
    <w:rsid w:val="00427108"/>
    <w:rsid w:val="00427883"/>
    <w:rsid w:val="00427D65"/>
    <w:rsid w:val="004317A3"/>
    <w:rsid w:val="0043375B"/>
    <w:rsid w:val="004370C8"/>
    <w:rsid w:val="00441714"/>
    <w:rsid w:val="00443EA1"/>
    <w:rsid w:val="00444BC4"/>
    <w:rsid w:val="004467E3"/>
    <w:rsid w:val="00447EEA"/>
    <w:rsid w:val="00451685"/>
    <w:rsid w:val="00451F84"/>
    <w:rsid w:val="00456E6D"/>
    <w:rsid w:val="00461BD7"/>
    <w:rsid w:val="0046268B"/>
    <w:rsid w:val="00463B8A"/>
    <w:rsid w:val="00465A82"/>
    <w:rsid w:val="00466F12"/>
    <w:rsid w:val="0046708A"/>
    <w:rsid w:val="0047112D"/>
    <w:rsid w:val="00472042"/>
    <w:rsid w:val="00473824"/>
    <w:rsid w:val="00474A2A"/>
    <w:rsid w:val="00474F6B"/>
    <w:rsid w:val="00475116"/>
    <w:rsid w:val="00476101"/>
    <w:rsid w:val="00482BCB"/>
    <w:rsid w:val="00482DA0"/>
    <w:rsid w:val="00486011"/>
    <w:rsid w:val="0048724B"/>
    <w:rsid w:val="00487817"/>
    <w:rsid w:val="00487938"/>
    <w:rsid w:val="00494EFE"/>
    <w:rsid w:val="00496734"/>
    <w:rsid w:val="004A0786"/>
    <w:rsid w:val="004A479B"/>
    <w:rsid w:val="004A4F6F"/>
    <w:rsid w:val="004A5A30"/>
    <w:rsid w:val="004A5B86"/>
    <w:rsid w:val="004A6069"/>
    <w:rsid w:val="004B097B"/>
    <w:rsid w:val="004B2F79"/>
    <w:rsid w:val="004B667B"/>
    <w:rsid w:val="004C0297"/>
    <w:rsid w:val="004C1113"/>
    <w:rsid w:val="004C13EC"/>
    <w:rsid w:val="004C18C6"/>
    <w:rsid w:val="004C23B6"/>
    <w:rsid w:val="004C24FC"/>
    <w:rsid w:val="004C2E6A"/>
    <w:rsid w:val="004C7322"/>
    <w:rsid w:val="004D1117"/>
    <w:rsid w:val="004D28A8"/>
    <w:rsid w:val="004D3C87"/>
    <w:rsid w:val="004D5F49"/>
    <w:rsid w:val="004D6C6C"/>
    <w:rsid w:val="004D6D81"/>
    <w:rsid w:val="004E40A2"/>
    <w:rsid w:val="004E479F"/>
    <w:rsid w:val="004E5F17"/>
    <w:rsid w:val="004E6F53"/>
    <w:rsid w:val="004E7959"/>
    <w:rsid w:val="004F598D"/>
    <w:rsid w:val="005069FF"/>
    <w:rsid w:val="005073E3"/>
    <w:rsid w:val="00511204"/>
    <w:rsid w:val="00512744"/>
    <w:rsid w:val="0051742F"/>
    <w:rsid w:val="00521032"/>
    <w:rsid w:val="00521793"/>
    <w:rsid w:val="005225BA"/>
    <w:rsid w:val="00522BF6"/>
    <w:rsid w:val="005237F3"/>
    <w:rsid w:val="00524C4F"/>
    <w:rsid w:val="00530605"/>
    <w:rsid w:val="00531964"/>
    <w:rsid w:val="00533B5E"/>
    <w:rsid w:val="0053442A"/>
    <w:rsid w:val="00534B30"/>
    <w:rsid w:val="00535C0A"/>
    <w:rsid w:val="005420D0"/>
    <w:rsid w:val="00547F51"/>
    <w:rsid w:val="00550BE1"/>
    <w:rsid w:val="00550CE6"/>
    <w:rsid w:val="00551BF2"/>
    <w:rsid w:val="00552174"/>
    <w:rsid w:val="00553859"/>
    <w:rsid w:val="00554E67"/>
    <w:rsid w:val="005557F0"/>
    <w:rsid w:val="00557EE4"/>
    <w:rsid w:val="00560085"/>
    <w:rsid w:val="00560ACF"/>
    <w:rsid w:val="005615B0"/>
    <w:rsid w:val="00561A20"/>
    <w:rsid w:val="00562637"/>
    <w:rsid w:val="005637F9"/>
    <w:rsid w:val="00565F16"/>
    <w:rsid w:val="00565FBF"/>
    <w:rsid w:val="00566FC8"/>
    <w:rsid w:val="00567000"/>
    <w:rsid w:val="00567C6F"/>
    <w:rsid w:val="00571C43"/>
    <w:rsid w:val="00573617"/>
    <w:rsid w:val="00573D88"/>
    <w:rsid w:val="0057518B"/>
    <w:rsid w:val="00575298"/>
    <w:rsid w:val="0057684D"/>
    <w:rsid w:val="00577783"/>
    <w:rsid w:val="00580173"/>
    <w:rsid w:val="00580DCC"/>
    <w:rsid w:val="005813A9"/>
    <w:rsid w:val="005818D5"/>
    <w:rsid w:val="0058360F"/>
    <w:rsid w:val="00586535"/>
    <w:rsid w:val="00586F78"/>
    <w:rsid w:val="00587396"/>
    <w:rsid w:val="005875B5"/>
    <w:rsid w:val="0058774D"/>
    <w:rsid w:val="0059141C"/>
    <w:rsid w:val="0059143F"/>
    <w:rsid w:val="00591727"/>
    <w:rsid w:val="00591CDB"/>
    <w:rsid w:val="005922F2"/>
    <w:rsid w:val="00592E29"/>
    <w:rsid w:val="0059583B"/>
    <w:rsid w:val="00595B2D"/>
    <w:rsid w:val="005963AF"/>
    <w:rsid w:val="00596F75"/>
    <w:rsid w:val="0059752C"/>
    <w:rsid w:val="005977FE"/>
    <w:rsid w:val="005A03E8"/>
    <w:rsid w:val="005A07A5"/>
    <w:rsid w:val="005A1069"/>
    <w:rsid w:val="005A14A2"/>
    <w:rsid w:val="005A3F18"/>
    <w:rsid w:val="005A5896"/>
    <w:rsid w:val="005A68DD"/>
    <w:rsid w:val="005A6F63"/>
    <w:rsid w:val="005B29F4"/>
    <w:rsid w:val="005B30AD"/>
    <w:rsid w:val="005B38ED"/>
    <w:rsid w:val="005B62C6"/>
    <w:rsid w:val="005B6FEC"/>
    <w:rsid w:val="005C062D"/>
    <w:rsid w:val="005C0A68"/>
    <w:rsid w:val="005C1B7E"/>
    <w:rsid w:val="005C2A13"/>
    <w:rsid w:val="005C2DA8"/>
    <w:rsid w:val="005C347F"/>
    <w:rsid w:val="005C71BA"/>
    <w:rsid w:val="005C76DF"/>
    <w:rsid w:val="005C7CCA"/>
    <w:rsid w:val="005C7DBF"/>
    <w:rsid w:val="005D1684"/>
    <w:rsid w:val="005D1812"/>
    <w:rsid w:val="005D1B46"/>
    <w:rsid w:val="005D47A1"/>
    <w:rsid w:val="005D4BF0"/>
    <w:rsid w:val="005D4C6A"/>
    <w:rsid w:val="005D4C86"/>
    <w:rsid w:val="005D5CF9"/>
    <w:rsid w:val="005D5E4B"/>
    <w:rsid w:val="005D65AC"/>
    <w:rsid w:val="005D7FBB"/>
    <w:rsid w:val="005E13B6"/>
    <w:rsid w:val="005E240E"/>
    <w:rsid w:val="005E3042"/>
    <w:rsid w:val="005E5D02"/>
    <w:rsid w:val="005E74EE"/>
    <w:rsid w:val="005F0D9D"/>
    <w:rsid w:val="005F2EE5"/>
    <w:rsid w:val="005F3256"/>
    <w:rsid w:val="005F3304"/>
    <w:rsid w:val="005F3309"/>
    <w:rsid w:val="005F4F83"/>
    <w:rsid w:val="005F61B3"/>
    <w:rsid w:val="005F6202"/>
    <w:rsid w:val="005F62ED"/>
    <w:rsid w:val="005F7341"/>
    <w:rsid w:val="005F7479"/>
    <w:rsid w:val="006015D3"/>
    <w:rsid w:val="00603679"/>
    <w:rsid w:val="0060495F"/>
    <w:rsid w:val="00605325"/>
    <w:rsid w:val="00606437"/>
    <w:rsid w:val="006111BD"/>
    <w:rsid w:val="00612958"/>
    <w:rsid w:val="00613794"/>
    <w:rsid w:val="00613918"/>
    <w:rsid w:val="0061438C"/>
    <w:rsid w:val="0061568F"/>
    <w:rsid w:val="00615AFB"/>
    <w:rsid w:val="00616B91"/>
    <w:rsid w:val="00616C10"/>
    <w:rsid w:val="00617C43"/>
    <w:rsid w:val="00620907"/>
    <w:rsid w:val="00620F97"/>
    <w:rsid w:val="00621ABC"/>
    <w:rsid w:val="0062257D"/>
    <w:rsid w:val="00622CEE"/>
    <w:rsid w:val="00624BBE"/>
    <w:rsid w:val="006273B8"/>
    <w:rsid w:val="00633A11"/>
    <w:rsid w:val="00633FE5"/>
    <w:rsid w:val="00634D94"/>
    <w:rsid w:val="00635486"/>
    <w:rsid w:val="00637078"/>
    <w:rsid w:val="00637294"/>
    <w:rsid w:val="00640810"/>
    <w:rsid w:val="00641AB9"/>
    <w:rsid w:val="00644191"/>
    <w:rsid w:val="0064468D"/>
    <w:rsid w:val="00644A65"/>
    <w:rsid w:val="00646E89"/>
    <w:rsid w:val="00647307"/>
    <w:rsid w:val="006477DA"/>
    <w:rsid w:val="00653B81"/>
    <w:rsid w:val="00655203"/>
    <w:rsid w:val="00655306"/>
    <w:rsid w:val="006554E0"/>
    <w:rsid w:val="00655AE9"/>
    <w:rsid w:val="00660AE4"/>
    <w:rsid w:val="00660E62"/>
    <w:rsid w:val="00662E09"/>
    <w:rsid w:val="0066341C"/>
    <w:rsid w:val="006651F9"/>
    <w:rsid w:val="0066600D"/>
    <w:rsid w:val="00666668"/>
    <w:rsid w:val="00670EF1"/>
    <w:rsid w:val="006712AC"/>
    <w:rsid w:val="0067199F"/>
    <w:rsid w:val="0067307D"/>
    <w:rsid w:val="00673464"/>
    <w:rsid w:val="00675AD5"/>
    <w:rsid w:val="006762E6"/>
    <w:rsid w:val="006824D7"/>
    <w:rsid w:val="006850DA"/>
    <w:rsid w:val="00685595"/>
    <w:rsid w:val="00686785"/>
    <w:rsid w:val="006867CA"/>
    <w:rsid w:val="006908D2"/>
    <w:rsid w:val="0069128F"/>
    <w:rsid w:val="006920EE"/>
    <w:rsid w:val="00695724"/>
    <w:rsid w:val="00695835"/>
    <w:rsid w:val="00696B19"/>
    <w:rsid w:val="00697F52"/>
    <w:rsid w:val="006A009A"/>
    <w:rsid w:val="006A029E"/>
    <w:rsid w:val="006A038D"/>
    <w:rsid w:val="006A1313"/>
    <w:rsid w:val="006A1F97"/>
    <w:rsid w:val="006A22F4"/>
    <w:rsid w:val="006A47C5"/>
    <w:rsid w:val="006A71F0"/>
    <w:rsid w:val="006B4537"/>
    <w:rsid w:val="006B4B4F"/>
    <w:rsid w:val="006B51FD"/>
    <w:rsid w:val="006B59AE"/>
    <w:rsid w:val="006C06B1"/>
    <w:rsid w:val="006C20F6"/>
    <w:rsid w:val="006C4ACC"/>
    <w:rsid w:val="006C51C5"/>
    <w:rsid w:val="006C54AF"/>
    <w:rsid w:val="006C5642"/>
    <w:rsid w:val="006C5865"/>
    <w:rsid w:val="006D2C2F"/>
    <w:rsid w:val="006D348C"/>
    <w:rsid w:val="006D53C6"/>
    <w:rsid w:val="006D5FF3"/>
    <w:rsid w:val="006D7508"/>
    <w:rsid w:val="006D799F"/>
    <w:rsid w:val="006E0157"/>
    <w:rsid w:val="006E2314"/>
    <w:rsid w:val="006E3FC5"/>
    <w:rsid w:val="006E4206"/>
    <w:rsid w:val="006E53F8"/>
    <w:rsid w:val="006E5779"/>
    <w:rsid w:val="006E5B79"/>
    <w:rsid w:val="006E6F49"/>
    <w:rsid w:val="006F0444"/>
    <w:rsid w:val="006F49BD"/>
    <w:rsid w:val="006F4D8A"/>
    <w:rsid w:val="006F5518"/>
    <w:rsid w:val="00700AE5"/>
    <w:rsid w:val="00701A2A"/>
    <w:rsid w:val="00701D07"/>
    <w:rsid w:val="0070293F"/>
    <w:rsid w:val="00702A78"/>
    <w:rsid w:val="00702EAD"/>
    <w:rsid w:val="00703A87"/>
    <w:rsid w:val="00703FEB"/>
    <w:rsid w:val="007040CB"/>
    <w:rsid w:val="00706F94"/>
    <w:rsid w:val="00710587"/>
    <w:rsid w:val="00711E68"/>
    <w:rsid w:val="00713503"/>
    <w:rsid w:val="0071560D"/>
    <w:rsid w:val="00715C04"/>
    <w:rsid w:val="00717C99"/>
    <w:rsid w:val="0072009C"/>
    <w:rsid w:val="00720D98"/>
    <w:rsid w:val="0072104B"/>
    <w:rsid w:val="00721561"/>
    <w:rsid w:val="00723590"/>
    <w:rsid w:val="007237C6"/>
    <w:rsid w:val="007238E1"/>
    <w:rsid w:val="00725056"/>
    <w:rsid w:val="007330CF"/>
    <w:rsid w:val="00733643"/>
    <w:rsid w:val="007338EE"/>
    <w:rsid w:val="0073419B"/>
    <w:rsid w:val="0073430B"/>
    <w:rsid w:val="00735002"/>
    <w:rsid w:val="007353FA"/>
    <w:rsid w:val="007365CA"/>
    <w:rsid w:val="00736894"/>
    <w:rsid w:val="00740824"/>
    <w:rsid w:val="007415FE"/>
    <w:rsid w:val="007449CC"/>
    <w:rsid w:val="0074623D"/>
    <w:rsid w:val="00746676"/>
    <w:rsid w:val="00746B4C"/>
    <w:rsid w:val="00747E49"/>
    <w:rsid w:val="007512C6"/>
    <w:rsid w:val="00751A87"/>
    <w:rsid w:val="00754712"/>
    <w:rsid w:val="0075509B"/>
    <w:rsid w:val="0076043B"/>
    <w:rsid w:val="007614DD"/>
    <w:rsid w:val="007618C5"/>
    <w:rsid w:val="007625DE"/>
    <w:rsid w:val="00765355"/>
    <w:rsid w:val="00767328"/>
    <w:rsid w:val="00767561"/>
    <w:rsid w:val="007707BA"/>
    <w:rsid w:val="00771546"/>
    <w:rsid w:val="00772314"/>
    <w:rsid w:val="0077399D"/>
    <w:rsid w:val="0077466C"/>
    <w:rsid w:val="007772D8"/>
    <w:rsid w:val="0078017A"/>
    <w:rsid w:val="00780B1E"/>
    <w:rsid w:val="00780C1D"/>
    <w:rsid w:val="007817B6"/>
    <w:rsid w:val="00783435"/>
    <w:rsid w:val="00786F50"/>
    <w:rsid w:val="0078779B"/>
    <w:rsid w:val="007879B3"/>
    <w:rsid w:val="0079158E"/>
    <w:rsid w:val="00792629"/>
    <w:rsid w:val="00792985"/>
    <w:rsid w:val="007A01FE"/>
    <w:rsid w:val="007A1B30"/>
    <w:rsid w:val="007A318D"/>
    <w:rsid w:val="007A31E7"/>
    <w:rsid w:val="007A3C8D"/>
    <w:rsid w:val="007A6772"/>
    <w:rsid w:val="007A6CF0"/>
    <w:rsid w:val="007A7772"/>
    <w:rsid w:val="007A7959"/>
    <w:rsid w:val="007B12F2"/>
    <w:rsid w:val="007B1721"/>
    <w:rsid w:val="007B18DC"/>
    <w:rsid w:val="007B1B75"/>
    <w:rsid w:val="007B273F"/>
    <w:rsid w:val="007B3082"/>
    <w:rsid w:val="007B4085"/>
    <w:rsid w:val="007B4415"/>
    <w:rsid w:val="007B531B"/>
    <w:rsid w:val="007B5963"/>
    <w:rsid w:val="007B7534"/>
    <w:rsid w:val="007C0752"/>
    <w:rsid w:val="007C1644"/>
    <w:rsid w:val="007C1E58"/>
    <w:rsid w:val="007C2212"/>
    <w:rsid w:val="007C2ABD"/>
    <w:rsid w:val="007C2E58"/>
    <w:rsid w:val="007C3566"/>
    <w:rsid w:val="007C3B7A"/>
    <w:rsid w:val="007C45F5"/>
    <w:rsid w:val="007C682D"/>
    <w:rsid w:val="007D1870"/>
    <w:rsid w:val="007D3203"/>
    <w:rsid w:val="007D4D4D"/>
    <w:rsid w:val="007D59B5"/>
    <w:rsid w:val="007D5EA9"/>
    <w:rsid w:val="007E1075"/>
    <w:rsid w:val="007E354E"/>
    <w:rsid w:val="007E4927"/>
    <w:rsid w:val="007E51A0"/>
    <w:rsid w:val="007E67E2"/>
    <w:rsid w:val="007E6C7D"/>
    <w:rsid w:val="007E7967"/>
    <w:rsid w:val="007F1ABA"/>
    <w:rsid w:val="007F44A6"/>
    <w:rsid w:val="007F58E7"/>
    <w:rsid w:val="007F6C77"/>
    <w:rsid w:val="00801C79"/>
    <w:rsid w:val="0080346E"/>
    <w:rsid w:val="00803623"/>
    <w:rsid w:val="00804B1D"/>
    <w:rsid w:val="00806A65"/>
    <w:rsid w:val="00806DC2"/>
    <w:rsid w:val="00813166"/>
    <w:rsid w:val="008160F7"/>
    <w:rsid w:val="00816984"/>
    <w:rsid w:val="00816BE0"/>
    <w:rsid w:val="00816E8B"/>
    <w:rsid w:val="008172EC"/>
    <w:rsid w:val="00821C7B"/>
    <w:rsid w:val="008221F5"/>
    <w:rsid w:val="008229D0"/>
    <w:rsid w:val="00822B79"/>
    <w:rsid w:val="00824F5E"/>
    <w:rsid w:val="00825EFB"/>
    <w:rsid w:val="00831E28"/>
    <w:rsid w:val="008416A0"/>
    <w:rsid w:val="00844874"/>
    <w:rsid w:val="0084645F"/>
    <w:rsid w:val="008466FA"/>
    <w:rsid w:val="00846BEC"/>
    <w:rsid w:val="00847CD0"/>
    <w:rsid w:val="008508B4"/>
    <w:rsid w:val="00850DC8"/>
    <w:rsid w:val="008516E1"/>
    <w:rsid w:val="00852194"/>
    <w:rsid w:val="00853241"/>
    <w:rsid w:val="0085343B"/>
    <w:rsid w:val="00853DC0"/>
    <w:rsid w:val="00854D86"/>
    <w:rsid w:val="00855C06"/>
    <w:rsid w:val="008564EA"/>
    <w:rsid w:val="00865FA3"/>
    <w:rsid w:val="00866BEF"/>
    <w:rsid w:val="0086773D"/>
    <w:rsid w:val="00874A27"/>
    <w:rsid w:val="008775F4"/>
    <w:rsid w:val="00877766"/>
    <w:rsid w:val="0088082E"/>
    <w:rsid w:val="008811B6"/>
    <w:rsid w:val="00881372"/>
    <w:rsid w:val="0088172C"/>
    <w:rsid w:val="008817B9"/>
    <w:rsid w:val="0088333F"/>
    <w:rsid w:val="00884A7A"/>
    <w:rsid w:val="00885765"/>
    <w:rsid w:val="008863D6"/>
    <w:rsid w:val="00887111"/>
    <w:rsid w:val="00890568"/>
    <w:rsid w:val="00890C72"/>
    <w:rsid w:val="00894E65"/>
    <w:rsid w:val="00895697"/>
    <w:rsid w:val="008A011D"/>
    <w:rsid w:val="008A085E"/>
    <w:rsid w:val="008A2812"/>
    <w:rsid w:val="008A48E9"/>
    <w:rsid w:val="008A4B39"/>
    <w:rsid w:val="008A5419"/>
    <w:rsid w:val="008A554B"/>
    <w:rsid w:val="008A5F4A"/>
    <w:rsid w:val="008A611A"/>
    <w:rsid w:val="008B0090"/>
    <w:rsid w:val="008B0A7C"/>
    <w:rsid w:val="008B0ED1"/>
    <w:rsid w:val="008B0FBE"/>
    <w:rsid w:val="008B1A89"/>
    <w:rsid w:val="008B343B"/>
    <w:rsid w:val="008B4D16"/>
    <w:rsid w:val="008C1F00"/>
    <w:rsid w:val="008C21FF"/>
    <w:rsid w:val="008C4CCB"/>
    <w:rsid w:val="008C5020"/>
    <w:rsid w:val="008C5070"/>
    <w:rsid w:val="008C5E05"/>
    <w:rsid w:val="008D1D6C"/>
    <w:rsid w:val="008D33B9"/>
    <w:rsid w:val="008D3968"/>
    <w:rsid w:val="008D477F"/>
    <w:rsid w:val="008D4FB4"/>
    <w:rsid w:val="008D678C"/>
    <w:rsid w:val="008D6B0A"/>
    <w:rsid w:val="008E0AFB"/>
    <w:rsid w:val="008E0B51"/>
    <w:rsid w:val="008E1308"/>
    <w:rsid w:val="008E2B2A"/>
    <w:rsid w:val="008E4B7E"/>
    <w:rsid w:val="008E6B1B"/>
    <w:rsid w:val="008E6DA7"/>
    <w:rsid w:val="008F05E2"/>
    <w:rsid w:val="008F0F97"/>
    <w:rsid w:val="008F211E"/>
    <w:rsid w:val="008F21E0"/>
    <w:rsid w:val="008F2935"/>
    <w:rsid w:val="008F2D4F"/>
    <w:rsid w:val="008F363E"/>
    <w:rsid w:val="008F54CC"/>
    <w:rsid w:val="008F581C"/>
    <w:rsid w:val="008F6661"/>
    <w:rsid w:val="008F6A69"/>
    <w:rsid w:val="008F7447"/>
    <w:rsid w:val="00900777"/>
    <w:rsid w:val="00902ECE"/>
    <w:rsid w:val="00903BE0"/>
    <w:rsid w:val="0090460F"/>
    <w:rsid w:val="0090496F"/>
    <w:rsid w:val="00904AAD"/>
    <w:rsid w:val="00904CB1"/>
    <w:rsid w:val="00904E4E"/>
    <w:rsid w:val="0090505C"/>
    <w:rsid w:val="009052A6"/>
    <w:rsid w:val="009102D3"/>
    <w:rsid w:val="009167B4"/>
    <w:rsid w:val="0092106F"/>
    <w:rsid w:val="0092160A"/>
    <w:rsid w:val="0092474B"/>
    <w:rsid w:val="00924922"/>
    <w:rsid w:val="009249A7"/>
    <w:rsid w:val="00924ED4"/>
    <w:rsid w:val="009256E1"/>
    <w:rsid w:val="00927852"/>
    <w:rsid w:val="009304A4"/>
    <w:rsid w:val="00930861"/>
    <w:rsid w:val="00930BA2"/>
    <w:rsid w:val="00932ADC"/>
    <w:rsid w:val="00934503"/>
    <w:rsid w:val="00935A43"/>
    <w:rsid w:val="00944676"/>
    <w:rsid w:val="00944AD3"/>
    <w:rsid w:val="009453AB"/>
    <w:rsid w:val="00946878"/>
    <w:rsid w:val="00952866"/>
    <w:rsid w:val="00955234"/>
    <w:rsid w:val="00956097"/>
    <w:rsid w:val="00956C1B"/>
    <w:rsid w:val="00957CEA"/>
    <w:rsid w:val="0096407A"/>
    <w:rsid w:val="009645F0"/>
    <w:rsid w:val="009653BE"/>
    <w:rsid w:val="00966853"/>
    <w:rsid w:val="00967775"/>
    <w:rsid w:val="00967CE7"/>
    <w:rsid w:val="009724AF"/>
    <w:rsid w:val="00973DB2"/>
    <w:rsid w:val="00973F86"/>
    <w:rsid w:val="00974825"/>
    <w:rsid w:val="009754EB"/>
    <w:rsid w:val="00975781"/>
    <w:rsid w:val="00975895"/>
    <w:rsid w:val="00977FD5"/>
    <w:rsid w:val="009876D8"/>
    <w:rsid w:val="00987C0A"/>
    <w:rsid w:val="009920A6"/>
    <w:rsid w:val="00992E43"/>
    <w:rsid w:val="00994DE5"/>
    <w:rsid w:val="00997AC3"/>
    <w:rsid w:val="009A0613"/>
    <w:rsid w:val="009A0D10"/>
    <w:rsid w:val="009A13B1"/>
    <w:rsid w:val="009A211A"/>
    <w:rsid w:val="009A25AC"/>
    <w:rsid w:val="009A40C6"/>
    <w:rsid w:val="009A5F46"/>
    <w:rsid w:val="009A7DEA"/>
    <w:rsid w:val="009B35D9"/>
    <w:rsid w:val="009B3F15"/>
    <w:rsid w:val="009B3F1E"/>
    <w:rsid w:val="009B448A"/>
    <w:rsid w:val="009B583C"/>
    <w:rsid w:val="009B5F25"/>
    <w:rsid w:val="009B721B"/>
    <w:rsid w:val="009C061D"/>
    <w:rsid w:val="009C2CD8"/>
    <w:rsid w:val="009C3440"/>
    <w:rsid w:val="009C50FC"/>
    <w:rsid w:val="009C55A7"/>
    <w:rsid w:val="009C5B88"/>
    <w:rsid w:val="009C738F"/>
    <w:rsid w:val="009C7AB8"/>
    <w:rsid w:val="009D19FC"/>
    <w:rsid w:val="009D2A23"/>
    <w:rsid w:val="009D34E3"/>
    <w:rsid w:val="009D35D3"/>
    <w:rsid w:val="009D48B2"/>
    <w:rsid w:val="009E0248"/>
    <w:rsid w:val="009E21DF"/>
    <w:rsid w:val="009E2BBC"/>
    <w:rsid w:val="009E34BD"/>
    <w:rsid w:val="009E3656"/>
    <w:rsid w:val="009E3CC9"/>
    <w:rsid w:val="009E424C"/>
    <w:rsid w:val="009E4F72"/>
    <w:rsid w:val="009E5847"/>
    <w:rsid w:val="009E716D"/>
    <w:rsid w:val="009E78CC"/>
    <w:rsid w:val="009F09D1"/>
    <w:rsid w:val="009F1683"/>
    <w:rsid w:val="009F440C"/>
    <w:rsid w:val="009F6E66"/>
    <w:rsid w:val="009F7413"/>
    <w:rsid w:val="009F7478"/>
    <w:rsid w:val="00A00001"/>
    <w:rsid w:val="00A01142"/>
    <w:rsid w:val="00A01251"/>
    <w:rsid w:val="00A0268E"/>
    <w:rsid w:val="00A04654"/>
    <w:rsid w:val="00A046C1"/>
    <w:rsid w:val="00A062AD"/>
    <w:rsid w:val="00A06B9F"/>
    <w:rsid w:val="00A073D6"/>
    <w:rsid w:val="00A07D7F"/>
    <w:rsid w:val="00A10DC3"/>
    <w:rsid w:val="00A10F05"/>
    <w:rsid w:val="00A1159B"/>
    <w:rsid w:val="00A12A78"/>
    <w:rsid w:val="00A12D7F"/>
    <w:rsid w:val="00A143C4"/>
    <w:rsid w:val="00A14A88"/>
    <w:rsid w:val="00A15691"/>
    <w:rsid w:val="00A15D7C"/>
    <w:rsid w:val="00A15EB2"/>
    <w:rsid w:val="00A15F50"/>
    <w:rsid w:val="00A2018F"/>
    <w:rsid w:val="00A20CAB"/>
    <w:rsid w:val="00A21C34"/>
    <w:rsid w:val="00A313C1"/>
    <w:rsid w:val="00A33590"/>
    <w:rsid w:val="00A35D93"/>
    <w:rsid w:val="00A37C96"/>
    <w:rsid w:val="00A405CB"/>
    <w:rsid w:val="00A45775"/>
    <w:rsid w:val="00A459B6"/>
    <w:rsid w:val="00A459E8"/>
    <w:rsid w:val="00A45C41"/>
    <w:rsid w:val="00A45F2E"/>
    <w:rsid w:val="00A479F4"/>
    <w:rsid w:val="00A521D6"/>
    <w:rsid w:val="00A5241A"/>
    <w:rsid w:val="00A52DF9"/>
    <w:rsid w:val="00A53660"/>
    <w:rsid w:val="00A53F32"/>
    <w:rsid w:val="00A55388"/>
    <w:rsid w:val="00A55BB0"/>
    <w:rsid w:val="00A616D9"/>
    <w:rsid w:val="00A64FD4"/>
    <w:rsid w:val="00A65ED1"/>
    <w:rsid w:val="00A676D0"/>
    <w:rsid w:val="00A70276"/>
    <w:rsid w:val="00A70B0E"/>
    <w:rsid w:val="00A70BE6"/>
    <w:rsid w:val="00A71E4D"/>
    <w:rsid w:val="00A728BC"/>
    <w:rsid w:val="00A73449"/>
    <w:rsid w:val="00A74BB7"/>
    <w:rsid w:val="00A75AFE"/>
    <w:rsid w:val="00A76928"/>
    <w:rsid w:val="00A8007D"/>
    <w:rsid w:val="00A804E1"/>
    <w:rsid w:val="00A80624"/>
    <w:rsid w:val="00A808AD"/>
    <w:rsid w:val="00A8095D"/>
    <w:rsid w:val="00A810A7"/>
    <w:rsid w:val="00A833BB"/>
    <w:rsid w:val="00A83495"/>
    <w:rsid w:val="00A83D62"/>
    <w:rsid w:val="00A87618"/>
    <w:rsid w:val="00A877B0"/>
    <w:rsid w:val="00A90FAE"/>
    <w:rsid w:val="00A93630"/>
    <w:rsid w:val="00A93E29"/>
    <w:rsid w:val="00A9533A"/>
    <w:rsid w:val="00A968D0"/>
    <w:rsid w:val="00AA0050"/>
    <w:rsid w:val="00AA1751"/>
    <w:rsid w:val="00AA1A1D"/>
    <w:rsid w:val="00AA1A38"/>
    <w:rsid w:val="00AA270B"/>
    <w:rsid w:val="00AA28F3"/>
    <w:rsid w:val="00AA2A59"/>
    <w:rsid w:val="00AA3680"/>
    <w:rsid w:val="00AA3D0C"/>
    <w:rsid w:val="00AA792F"/>
    <w:rsid w:val="00AB08C3"/>
    <w:rsid w:val="00AB169D"/>
    <w:rsid w:val="00AB44DE"/>
    <w:rsid w:val="00AB5A05"/>
    <w:rsid w:val="00AB5FEA"/>
    <w:rsid w:val="00AB60E1"/>
    <w:rsid w:val="00AB6E46"/>
    <w:rsid w:val="00AC0737"/>
    <w:rsid w:val="00AC0DC6"/>
    <w:rsid w:val="00AC0F43"/>
    <w:rsid w:val="00AC408E"/>
    <w:rsid w:val="00AC41FD"/>
    <w:rsid w:val="00AC446E"/>
    <w:rsid w:val="00AC5B96"/>
    <w:rsid w:val="00AC660A"/>
    <w:rsid w:val="00AC7B7A"/>
    <w:rsid w:val="00AD019D"/>
    <w:rsid w:val="00AD17D8"/>
    <w:rsid w:val="00AD18FA"/>
    <w:rsid w:val="00AD192A"/>
    <w:rsid w:val="00AD1FC5"/>
    <w:rsid w:val="00AD2050"/>
    <w:rsid w:val="00AD56E6"/>
    <w:rsid w:val="00AD62C0"/>
    <w:rsid w:val="00AE1068"/>
    <w:rsid w:val="00AE18AF"/>
    <w:rsid w:val="00AE384A"/>
    <w:rsid w:val="00AE434F"/>
    <w:rsid w:val="00AE4C05"/>
    <w:rsid w:val="00AE5935"/>
    <w:rsid w:val="00AE7786"/>
    <w:rsid w:val="00AF00E5"/>
    <w:rsid w:val="00AF12D0"/>
    <w:rsid w:val="00AF1E44"/>
    <w:rsid w:val="00AF2814"/>
    <w:rsid w:val="00AF2D9A"/>
    <w:rsid w:val="00B0166E"/>
    <w:rsid w:val="00B03975"/>
    <w:rsid w:val="00B03D8B"/>
    <w:rsid w:val="00B046F6"/>
    <w:rsid w:val="00B059BD"/>
    <w:rsid w:val="00B0669D"/>
    <w:rsid w:val="00B110D4"/>
    <w:rsid w:val="00B14445"/>
    <w:rsid w:val="00B14743"/>
    <w:rsid w:val="00B160F6"/>
    <w:rsid w:val="00B162F9"/>
    <w:rsid w:val="00B165A3"/>
    <w:rsid w:val="00B17FC5"/>
    <w:rsid w:val="00B24B26"/>
    <w:rsid w:val="00B2532A"/>
    <w:rsid w:val="00B26CCD"/>
    <w:rsid w:val="00B26FC5"/>
    <w:rsid w:val="00B27233"/>
    <w:rsid w:val="00B31B88"/>
    <w:rsid w:val="00B323A0"/>
    <w:rsid w:val="00B34CAE"/>
    <w:rsid w:val="00B352D3"/>
    <w:rsid w:val="00B35959"/>
    <w:rsid w:val="00B36695"/>
    <w:rsid w:val="00B36ECD"/>
    <w:rsid w:val="00B4048D"/>
    <w:rsid w:val="00B405EF"/>
    <w:rsid w:val="00B40927"/>
    <w:rsid w:val="00B417D2"/>
    <w:rsid w:val="00B43A11"/>
    <w:rsid w:val="00B43CA8"/>
    <w:rsid w:val="00B44396"/>
    <w:rsid w:val="00B50A48"/>
    <w:rsid w:val="00B51228"/>
    <w:rsid w:val="00B514F1"/>
    <w:rsid w:val="00B52C05"/>
    <w:rsid w:val="00B5334A"/>
    <w:rsid w:val="00B53AF7"/>
    <w:rsid w:val="00B53F9D"/>
    <w:rsid w:val="00B615BB"/>
    <w:rsid w:val="00B617FD"/>
    <w:rsid w:val="00B62489"/>
    <w:rsid w:val="00B62855"/>
    <w:rsid w:val="00B629A5"/>
    <w:rsid w:val="00B642DB"/>
    <w:rsid w:val="00B65C40"/>
    <w:rsid w:val="00B66382"/>
    <w:rsid w:val="00B70492"/>
    <w:rsid w:val="00B74114"/>
    <w:rsid w:val="00B7456E"/>
    <w:rsid w:val="00B761A4"/>
    <w:rsid w:val="00B82512"/>
    <w:rsid w:val="00B82E23"/>
    <w:rsid w:val="00B82E83"/>
    <w:rsid w:val="00B83121"/>
    <w:rsid w:val="00B8330B"/>
    <w:rsid w:val="00B8402C"/>
    <w:rsid w:val="00B84F4C"/>
    <w:rsid w:val="00B85D91"/>
    <w:rsid w:val="00B861A7"/>
    <w:rsid w:val="00B870A8"/>
    <w:rsid w:val="00B87423"/>
    <w:rsid w:val="00B901B3"/>
    <w:rsid w:val="00B90BCE"/>
    <w:rsid w:val="00B916E0"/>
    <w:rsid w:val="00B938D1"/>
    <w:rsid w:val="00B940E2"/>
    <w:rsid w:val="00B95503"/>
    <w:rsid w:val="00B96CD1"/>
    <w:rsid w:val="00B97F81"/>
    <w:rsid w:val="00BA2E61"/>
    <w:rsid w:val="00BA4379"/>
    <w:rsid w:val="00BA6795"/>
    <w:rsid w:val="00BA76C5"/>
    <w:rsid w:val="00BB0AE9"/>
    <w:rsid w:val="00BB1015"/>
    <w:rsid w:val="00BB1621"/>
    <w:rsid w:val="00BB24D6"/>
    <w:rsid w:val="00BB27CE"/>
    <w:rsid w:val="00BB2F6F"/>
    <w:rsid w:val="00BB49D4"/>
    <w:rsid w:val="00BB74F4"/>
    <w:rsid w:val="00BC14D3"/>
    <w:rsid w:val="00BC1EFC"/>
    <w:rsid w:val="00BC387F"/>
    <w:rsid w:val="00BC5BC7"/>
    <w:rsid w:val="00BC7CA5"/>
    <w:rsid w:val="00BD0B6F"/>
    <w:rsid w:val="00BD1AE5"/>
    <w:rsid w:val="00BD385A"/>
    <w:rsid w:val="00BD3A3C"/>
    <w:rsid w:val="00BD3BB6"/>
    <w:rsid w:val="00BD5841"/>
    <w:rsid w:val="00BD59B0"/>
    <w:rsid w:val="00BD6B33"/>
    <w:rsid w:val="00BD6C56"/>
    <w:rsid w:val="00BE07B0"/>
    <w:rsid w:val="00BE1098"/>
    <w:rsid w:val="00BE2C99"/>
    <w:rsid w:val="00BE3B66"/>
    <w:rsid w:val="00BE5866"/>
    <w:rsid w:val="00BF0F35"/>
    <w:rsid w:val="00BF19A5"/>
    <w:rsid w:val="00BF4293"/>
    <w:rsid w:val="00BF498D"/>
    <w:rsid w:val="00BF4D11"/>
    <w:rsid w:val="00BF5442"/>
    <w:rsid w:val="00BF5994"/>
    <w:rsid w:val="00BF7E34"/>
    <w:rsid w:val="00C000E4"/>
    <w:rsid w:val="00C00666"/>
    <w:rsid w:val="00C01115"/>
    <w:rsid w:val="00C05AC7"/>
    <w:rsid w:val="00C06197"/>
    <w:rsid w:val="00C06C65"/>
    <w:rsid w:val="00C0746E"/>
    <w:rsid w:val="00C10957"/>
    <w:rsid w:val="00C117EC"/>
    <w:rsid w:val="00C11977"/>
    <w:rsid w:val="00C1202F"/>
    <w:rsid w:val="00C12977"/>
    <w:rsid w:val="00C12C8C"/>
    <w:rsid w:val="00C138EC"/>
    <w:rsid w:val="00C151F2"/>
    <w:rsid w:val="00C172C2"/>
    <w:rsid w:val="00C21B5B"/>
    <w:rsid w:val="00C220B7"/>
    <w:rsid w:val="00C2280C"/>
    <w:rsid w:val="00C22F9D"/>
    <w:rsid w:val="00C331BC"/>
    <w:rsid w:val="00C356A6"/>
    <w:rsid w:val="00C36360"/>
    <w:rsid w:val="00C37697"/>
    <w:rsid w:val="00C37D34"/>
    <w:rsid w:val="00C406BE"/>
    <w:rsid w:val="00C409E0"/>
    <w:rsid w:val="00C42E06"/>
    <w:rsid w:val="00C47BB4"/>
    <w:rsid w:val="00C47FFC"/>
    <w:rsid w:val="00C51939"/>
    <w:rsid w:val="00C528BA"/>
    <w:rsid w:val="00C55F3A"/>
    <w:rsid w:val="00C60D2A"/>
    <w:rsid w:val="00C62065"/>
    <w:rsid w:val="00C62580"/>
    <w:rsid w:val="00C630EE"/>
    <w:rsid w:val="00C65D0A"/>
    <w:rsid w:val="00C66271"/>
    <w:rsid w:val="00C66D42"/>
    <w:rsid w:val="00C6751F"/>
    <w:rsid w:val="00C70668"/>
    <w:rsid w:val="00C71DFE"/>
    <w:rsid w:val="00C7426F"/>
    <w:rsid w:val="00C75F83"/>
    <w:rsid w:val="00C77990"/>
    <w:rsid w:val="00C804E6"/>
    <w:rsid w:val="00C80C56"/>
    <w:rsid w:val="00C81524"/>
    <w:rsid w:val="00C8223F"/>
    <w:rsid w:val="00C82A8D"/>
    <w:rsid w:val="00C84008"/>
    <w:rsid w:val="00C8466E"/>
    <w:rsid w:val="00C84A41"/>
    <w:rsid w:val="00C8542F"/>
    <w:rsid w:val="00C87699"/>
    <w:rsid w:val="00C905BD"/>
    <w:rsid w:val="00C91071"/>
    <w:rsid w:val="00C913CE"/>
    <w:rsid w:val="00C91A14"/>
    <w:rsid w:val="00C91D6D"/>
    <w:rsid w:val="00C92F23"/>
    <w:rsid w:val="00C9319A"/>
    <w:rsid w:val="00C943D0"/>
    <w:rsid w:val="00C96176"/>
    <w:rsid w:val="00C97977"/>
    <w:rsid w:val="00C97B68"/>
    <w:rsid w:val="00CA11F4"/>
    <w:rsid w:val="00CA1C0E"/>
    <w:rsid w:val="00CA5C81"/>
    <w:rsid w:val="00CA5D00"/>
    <w:rsid w:val="00CA7F8F"/>
    <w:rsid w:val="00CB22E0"/>
    <w:rsid w:val="00CB39E0"/>
    <w:rsid w:val="00CB4CD7"/>
    <w:rsid w:val="00CB5F52"/>
    <w:rsid w:val="00CC0424"/>
    <w:rsid w:val="00CC0827"/>
    <w:rsid w:val="00CC0C40"/>
    <w:rsid w:val="00CC46F3"/>
    <w:rsid w:val="00CC6684"/>
    <w:rsid w:val="00CD0349"/>
    <w:rsid w:val="00CD0532"/>
    <w:rsid w:val="00CD16B2"/>
    <w:rsid w:val="00CD1A0E"/>
    <w:rsid w:val="00CD217C"/>
    <w:rsid w:val="00CD2B02"/>
    <w:rsid w:val="00CD2BF9"/>
    <w:rsid w:val="00CD3EB5"/>
    <w:rsid w:val="00CD42BD"/>
    <w:rsid w:val="00CD447E"/>
    <w:rsid w:val="00CD449E"/>
    <w:rsid w:val="00CD47E9"/>
    <w:rsid w:val="00CD5EF7"/>
    <w:rsid w:val="00CD7A64"/>
    <w:rsid w:val="00CE0D13"/>
    <w:rsid w:val="00CE0D83"/>
    <w:rsid w:val="00CE3F8E"/>
    <w:rsid w:val="00CE43C2"/>
    <w:rsid w:val="00CE734D"/>
    <w:rsid w:val="00CF0F36"/>
    <w:rsid w:val="00CF23B5"/>
    <w:rsid w:val="00CF57CF"/>
    <w:rsid w:val="00CF6ED7"/>
    <w:rsid w:val="00CF7764"/>
    <w:rsid w:val="00D00B53"/>
    <w:rsid w:val="00D01766"/>
    <w:rsid w:val="00D02D6C"/>
    <w:rsid w:val="00D030D5"/>
    <w:rsid w:val="00D049B5"/>
    <w:rsid w:val="00D052FD"/>
    <w:rsid w:val="00D06DD2"/>
    <w:rsid w:val="00D0764C"/>
    <w:rsid w:val="00D105EC"/>
    <w:rsid w:val="00D10A47"/>
    <w:rsid w:val="00D11781"/>
    <w:rsid w:val="00D11CFB"/>
    <w:rsid w:val="00D13C7C"/>
    <w:rsid w:val="00D15C31"/>
    <w:rsid w:val="00D16686"/>
    <w:rsid w:val="00D16DE9"/>
    <w:rsid w:val="00D173B2"/>
    <w:rsid w:val="00D21FBC"/>
    <w:rsid w:val="00D223EF"/>
    <w:rsid w:val="00D23561"/>
    <w:rsid w:val="00D2509E"/>
    <w:rsid w:val="00D25889"/>
    <w:rsid w:val="00D25DFA"/>
    <w:rsid w:val="00D25EBA"/>
    <w:rsid w:val="00D26381"/>
    <w:rsid w:val="00D26D0B"/>
    <w:rsid w:val="00D27EEB"/>
    <w:rsid w:val="00D3059B"/>
    <w:rsid w:val="00D32EB3"/>
    <w:rsid w:val="00D33182"/>
    <w:rsid w:val="00D33675"/>
    <w:rsid w:val="00D363B9"/>
    <w:rsid w:val="00D36C93"/>
    <w:rsid w:val="00D37C85"/>
    <w:rsid w:val="00D40924"/>
    <w:rsid w:val="00D441E0"/>
    <w:rsid w:val="00D4461F"/>
    <w:rsid w:val="00D46FE2"/>
    <w:rsid w:val="00D50181"/>
    <w:rsid w:val="00D52FAC"/>
    <w:rsid w:val="00D53DF9"/>
    <w:rsid w:val="00D54EA0"/>
    <w:rsid w:val="00D611EA"/>
    <w:rsid w:val="00D62E1D"/>
    <w:rsid w:val="00D633B8"/>
    <w:rsid w:val="00D65AEE"/>
    <w:rsid w:val="00D662FC"/>
    <w:rsid w:val="00D66D8B"/>
    <w:rsid w:val="00D70066"/>
    <w:rsid w:val="00D71434"/>
    <w:rsid w:val="00D758D5"/>
    <w:rsid w:val="00D76FAF"/>
    <w:rsid w:val="00D77F83"/>
    <w:rsid w:val="00D80AEE"/>
    <w:rsid w:val="00D84605"/>
    <w:rsid w:val="00D85ABE"/>
    <w:rsid w:val="00D91C8A"/>
    <w:rsid w:val="00D94E66"/>
    <w:rsid w:val="00D95F2F"/>
    <w:rsid w:val="00D95FB3"/>
    <w:rsid w:val="00D96017"/>
    <w:rsid w:val="00D97DFA"/>
    <w:rsid w:val="00DA138C"/>
    <w:rsid w:val="00DA1AB0"/>
    <w:rsid w:val="00DA1B89"/>
    <w:rsid w:val="00DA3381"/>
    <w:rsid w:val="00DA48C3"/>
    <w:rsid w:val="00DA5640"/>
    <w:rsid w:val="00DA58F0"/>
    <w:rsid w:val="00DB2C4C"/>
    <w:rsid w:val="00DB7294"/>
    <w:rsid w:val="00DC0217"/>
    <w:rsid w:val="00DC0977"/>
    <w:rsid w:val="00DC115B"/>
    <w:rsid w:val="00DC2BC2"/>
    <w:rsid w:val="00DC3939"/>
    <w:rsid w:val="00DC3A81"/>
    <w:rsid w:val="00DC4340"/>
    <w:rsid w:val="00DC4BD1"/>
    <w:rsid w:val="00DD1E4B"/>
    <w:rsid w:val="00DD2CBC"/>
    <w:rsid w:val="00DD3DE4"/>
    <w:rsid w:val="00DD48AC"/>
    <w:rsid w:val="00DD571E"/>
    <w:rsid w:val="00DD5B8C"/>
    <w:rsid w:val="00DD5E96"/>
    <w:rsid w:val="00DD624D"/>
    <w:rsid w:val="00DD79A1"/>
    <w:rsid w:val="00DE2188"/>
    <w:rsid w:val="00DE2269"/>
    <w:rsid w:val="00DE2829"/>
    <w:rsid w:val="00DE2927"/>
    <w:rsid w:val="00DE2C4D"/>
    <w:rsid w:val="00DE2EAA"/>
    <w:rsid w:val="00DE5853"/>
    <w:rsid w:val="00DE76A8"/>
    <w:rsid w:val="00DE79E2"/>
    <w:rsid w:val="00DF0B1E"/>
    <w:rsid w:val="00DF2D21"/>
    <w:rsid w:val="00DF33DF"/>
    <w:rsid w:val="00DF62C7"/>
    <w:rsid w:val="00DF781A"/>
    <w:rsid w:val="00E00555"/>
    <w:rsid w:val="00E009C6"/>
    <w:rsid w:val="00E0283C"/>
    <w:rsid w:val="00E02ED8"/>
    <w:rsid w:val="00E03BDF"/>
    <w:rsid w:val="00E062E9"/>
    <w:rsid w:val="00E112E9"/>
    <w:rsid w:val="00E16AE1"/>
    <w:rsid w:val="00E16D65"/>
    <w:rsid w:val="00E17296"/>
    <w:rsid w:val="00E17313"/>
    <w:rsid w:val="00E2031A"/>
    <w:rsid w:val="00E20FEF"/>
    <w:rsid w:val="00E21646"/>
    <w:rsid w:val="00E219A6"/>
    <w:rsid w:val="00E2295F"/>
    <w:rsid w:val="00E22F33"/>
    <w:rsid w:val="00E2300B"/>
    <w:rsid w:val="00E23183"/>
    <w:rsid w:val="00E269FD"/>
    <w:rsid w:val="00E2773F"/>
    <w:rsid w:val="00E278AE"/>
    <w:rsid w:val="00E31238"/>
    <w:rsid w:val="00E32467"/>
    <w:rsid w:val="00E32627"/>
    <w:rsid w:val="00E3327D"/>
    <w:rsid w:val="00E333EF"/>
    <w:rsid w:val="00E35232"/>
    <w:rsid w:val="00E37B53"/>
    <w:rsid w:val="00E40FEC"/>
    <w:rsid w:val="00E43576"/>
    <w:rsid w:val="00E44652"/>
    <w:rsid w:val="00E478E1"/>
    <w:rsid w:val="00E47A72"/>
    <w:rsid w:val="00E5260A"/>
    <w:rsid w:val="00E5682F"/>
    <w:rsid w:val="00E56AA9"/>
    <w:rsid w:val="00E576CD"/>
    <w:rsid w:val="00E60A9F"/>
    <w:rsid w:val="00E60ED7"/>
    <w:rsid w:val="00E62977"/>
    <w:rsid w:val="00E6329F"/>
    <w:rsid w:val="00E65DF3"/>
    <w:rsid w:val="00E66809"/>
    <w:rsid w:val="00E67956"/>
    <w:rsid w:val="00E71835"/>
    <w:rsid w:val="00E723A4"/>
    <w:rsid w:val="00E740CA"/>
    <w:rsid w:val="00E74B59"/>
    <w:rsid w:val="00E74BA0"/>
    <w:rsid w:val="00E76114"/>
    <w:rsid w:val="00E77418"/>
    <w:rsid w:val="00E84DC0"/>
    <w:rsid w:val="00E85414"/>
    <w:rsid w:val="00E85F33"/>
    <w:rsid w:val="00E917EE"/>
    <w:rsid w:val="00E92102"/>
    <w:rsid w:val="00E94F5F"/>
    <w:rsid w:val="00E94FEF"/>
    <w:rsid w:val="00E950AB"/>
    <w:rsid w:val="00E9695D"/>
    <w:rsid w:val="00E97448"/>
    <w:rsid w:val="00EA07F6"/>
    <w:rsid w:val="00EA1206"/>
    <w:rsid w:val="00EA3093"/>
    <w:rsid w:val="00EA5A05"/>
    <w:rsid w:val="00EA6AD1"/>
    <w:rsid w:val="00EA7EE8"/>
    <w:rsid w:val="00EB3BE0"/>
    <w:rsid w:val="00EB52FC"/>
    <w:rsid w:val="00EB5E86"/>
    <w:rsid w:val="00EB7017"/>
    <w:rsid w:val="00EB70EA"/>
    <w:rsid w:val="00EC0D3C"/>
    <w:rsid w:val="00EC13E9"/>
    <w:rsid w:val="00EC2143"/>
    <w:rsid w:val="00ED08E4"/>
    <w:rsid w:val="00ED0AD9"/>
    <w:rsid w:val="00ED13C5"/>
    <w:rsid w:val="00ED2568"/>
    <w:rsid w:val="00ED34A7"/>
    <w:rsid w:val="00ED36D2"/>
    <w:rsid w:val="00ED3C1D"/>
    <w:rsid w:val="00ED4030"/>
    <w:rsid w:val="00ED4B70"/>
    <w:rsid w:val="00ED6BCD"/>
    <w:rsid w:val="00EE0282"/>
    <w:rsid w:val="00EE10DB"/>
    <w:rsid w:val="00EE1B94"/>
    <w:rsid w:val="00EE3868"/>
    <w:rsid w:val="00EE3FD0"/>
    <w:rsid w:val="00EE444A"/>
    <w:rsid w:val="00EE5CA4"/>
    <w:rsid w:val="00EF07A4"/>
    <w:rsid w:val="00EF1F0F"/>
    <w:rsid w:val="00EF216C"/>
    <w:rsid w:val="00EF2CB5"/>
    <w:rsid w:val="00EF2D73"/>
    <w:rsid w:val="00EF457F"/>
    <w:rsid w:val="00EF49F9"/>
    <w:rsid w:val="00EF5507"/>
    <w:rsid w:val="00EF5D2C"/>
    <w:rsid w:val="00EF73BC"/>
    <w:rsid w:val="00EF73E5"/>
    <w:rsid w:val="00F02F77"/>
    <w:rsid w:val="00F03ED7"/>
    <w:rsid w:val="00F041AF"/>
    <w:rsid w:val="00F0439B"/>
    <w:rsid w:val="00F04BE4"/>
    <w:rsid w:val="00F05DB5"/>
    <w:rsid w:val="00F06BC4"/>
    <w:rsid w:val="00F1211C"/>
    <w:rsid w:val="00F13D09"/>
    <w:rsid w:val="00F13DDD"/>
    <w:rsid w:val="00F1402E"/>
    <w:rsid w:val="00F1458B"/>
    <w:rsid w:val="00F17A6C"/>
    <w:rsid w:val="00F17F90"/>
    <w:rsid w:val="00F2223A"/>
    <w:rsid w:val="00F222A6"/>
    <w:rsid w:val="00F22900"/>
    <w:rsid w:val="00F26E37"/>
    <w:rsid w:val="00F270C4"/>
    <w:rsid w:val="00F275FD"/>
    <w:rsid w:val="00F27795"/>
    <w:rsid w:val="00F32474"/>
    <w:rsid w:val="00F34E32"/>
    <w:rsid w:val="00F37109"/>
    <w:rsid w:val="00F40D8D"/>
    <w:rsid w:val="00F417D3"/>
    <w:rsid w:val="00F41A69"/>
    <w:rsid w:val="00F42266"/>
    <w:rsid w:val="00F42433"/>
    <w:rsid w:val="00F43644"/>
    <w:rsid w:val="00F439AE"/>
    <w:rsid w:val="00F43DC6"/>
    <w:rsid w:val="00F45271"/>
    <w:rsid w:val="00F45AD9"/>
    <w:rsid w:val="00F46426"/>
    <w:rsid w:val="00F46D43"/>
    <w:rsid w:val="00F4768A"/>
    <w:rsid w:val="00F51DC1"/>
    <w:rsid w:val="00F52454"/>
    <w:rsid w:val="00F53F12"/>
    <w:rsid w:val="00F54391"/>
    <w:rsid w:val="00F5476E"/>
    <w:rsid w:val="00F62DDF"/>
    <w:rsid w:val="00F632F1"/>
    <w:rsid w:val="00F643B1"/>
    <w:rsid w:val="00F67E07"/>
    <w:rsid w:val="00F71097"/>
    <w:rsid w:val="00F7125C"/>
    <w:rsid w:val="00F71E7F"/>
    <w:rsid w:val="00F729FF"/>
    <w:rsid w:val="00F730B5"/>
    <w:rsid w:val="00F7373A"/>
    <w:rsid w:val="00F80042"/>
    <w:rsid w:val="00F80B08"/>
    <w:rsid w:val="00F84F80"/>
    <w:rsid w:val="00F85E6C"/>
    <w:rsid w:val="00F86107"/>
    <w:rsid w:val="00F861FB"/>
    <w:rsid w:val="00F86222"/>
    <w:rsid w:val="00F91108"/>
    <w:rsid w:val="00F9156F"/>
    <w:rsid w:val="00F96A8F"/>
    <w:rsid w:val="00FA44DF"/>
    <w:rsid w:val="00FA6C29"/>
    <w:rsid w:val="00FA7692"/>
    <w:rsid w:val="00FA7A4D"/>
    <w:rsid w:val="00FA7C50"/>
    <w:rsid w:val="00FB22D3"/>
    <w:rsid w:val="00FB25CB"/>
    <w:rsid w:val="00FB370D"/>
    <w:rsid w:val="00FB4522"/>
    <w:rsid w:val="00FB4581"/>
    <w:rsid w:val="00FB6F87"/>
    <w:rsid w:val="00FC3124"/>
    <w:rsid w:val="00FC34B4"/>
    <w:rsid w:val="00FC4432"/>
    <w:rsid w:val="00FC4FB2"/>
    <w:rsid w:val="00FD2DB0"/>
    <w:rsid w:val="00FD43C4"/>
    <w:rsid w:val="00FD5325"/>
    <w:rsid w:val="00FD5833"/>
    <w:rsid w:val="00FD5A34"/>
    <w:rsid w:val="00FD6049"/>
    <w:rsid w:val="00FD67D2"/>
    <w:rsid w:val="00FD6A4A"/>
    <w:rsid w:val="00FD7938"/>
    <w:rsid w:val="00FE2E1F"/>
    <w:rsid w:val="00FE3826"/>
    <w:rsid w:val="00FE56FE"/>
    <w:rsid w:val="00FE6B36"/>
    <w:rsid w:val="00FE752A"/>
    <w:rsid w:val="00FE7FF0"/>
    <w:rsid w:val="00FF5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5057"/>
    <o:shapelayout v:ext="edit">
      <o:idmap v:ext="edit" data="1"/>
    </o:shapelayout>
  </w:shapeDefaults>
  <w:decimalSymbol w:val=","/>
  <w:listSeparator w:val=";"/>
  <w14:docId w14:val="46E8FD6B"/>
  <w14:defaultImageDpi w14:val="96"/>
  <w15:docId w15:val="{42CE046C-3FDC-4C1E-B714-BE4423803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7DBF"/>
    <w:rPr>
      <w:rFonts w:ascii="Arial" w:hAnsi="Arial"/>
      <w:sz w:val="22"/>
      <w:szCs w:val="24"/>
    </w:rPr>
  </w:style>
  <w:style w:type="paragraph" w:styleId="Heading1">
    <w:name w:val="heading 1"/>
    <w:aliases w:val="Normal1,1,h1,Header 1,Head1,Título 1 Big,H1&lt;------------------,Título N1,H1,Attribute Heading 1,Arial 14 Fett,Arial 14 Fett1,Arial 14 Fett2,Heading 1- not bold,II+,I,tchead,1 ghost,g,ghost,1 h3,Capitolo,H11,H12,H13,H14,H15,H16,H17,H18,H111"/>
    <w:basedOn w:val="Normal"/>
    <w:next w:val="Normal"/>
    <w:link w:val="Heading1Char"/>
    <w:uiPriority w:val="9"/>
    <w:qFormat/>
    <w:pPr>
      <w:keepNext/>
      <w:keepLines/>
      <w:pageBreakBefore/>
      <w:numPr>
        <w:numId w:val="2"/>
      </w:numPr>
      <w:spacing w:before="480" w:after="120"/>
      <w:outlineLvl w:val="0"/>
    </w:pPr>
    <w:rPr>
      <w:b/>
      <w:sz w:val="36"/>
      <w:szCs w:val="20"/>
      <w:lang w:val="pt-BR"/>
    </w:rPr>
  </w:style>
  <w:style w:type="paragraph" w:styleId="Heading2">
    <w:name w:val="heading 2"/>
    <w:aliases w:val="h2,2,Header 2,H2,(Alt+2),Chapter Number/Appendix Letter,chn,TF-Overskrit 2,H2&lt;------------------,A Head,Attribute Heading 2,a,Chapter Title,A,A.B.C.,l2,2 headline,headline,Reset numbering,Heading 2- not bold,WS Hd-Lft-18ptFt-SCaps-Brder,PARA2"/>
    <w:basedOn w:val="Normal"/>
    <w:next w:val="Normal"/>
    <w:link w:val="Heading2Char"/>
    <w:uiPriority w:val="9"/>
    <w:qFormat/>
    <w:pPr>
      <w:keepNext/>
      <w:numPr>
        <w:ilvl w:val="1"/>
        <w:numId w:val="2"/>
      </w:numPr>
      <w:spacing w:before="240" w:after="60"/>
      <w:outlineLvl w:val="1"/>
    </w:pPr>
    <w:rPr>
      <w:b/>
      <w:sz w:val="28"/>
      <w:szCs w:val="20"/>
      <w:lang w:val="pt-BR"/>
    </w:rPr>
  </w:style>
  <w:style w:type="paragraph" w:styleId="Heading3">
    <w:name w:val="heading 3"/>
    <w:aliases w:val="H3,3,H3&lt;------------------"/>
    <w:basedOn w:val="Normal"/>
    <w:next w:val="Normal"/>
    <w:link w:val="Heading3Char"/>
    <w:uiPriority w:val="9"/>
    <w:qFormat/>
    <w:pPr>
      <w:keepNext/>
      <w:keepLines/>
      <w:spacing w:before="240"/>
      <w:outlineLvl w:val="2"/>
    </w:pPr>
    <w:rPr>
      <w:rFonts w:ascii="Verdana" w:hAnsi="Verdana"/>
      <w:b/>
      <w:szCs w:val="20"/>
      <w:lang w:val="pt-BR"/>
    </w:rPr>
  </w:style>
  <w:style w:type="paragraph" w:styleId="Heading4">
    <w:name w:val="heading 4"/>
    <w:aliases w:val="H4,4"/>
    <w:basedOn w:val="Normal"/>
    <w:next w:val="Normal"/>
    <w:link w:val="Heading4Char"/>
    <w:uiPriority w:val="9"/>
    <w:qFormat/>
    <w:pPr>
      <w:keepNext/>
      <w:numPr>
        <w:ilvl w:val="3"/>
        <w:numId w:val="2"/>
      </w:numPr>
      <w:jc w:val="center"/>
      <w:outlineLvl w:val="3"/>
    </w:pPr>
    <w:rPr>
      <w:rFonts w:ascii="Verdana" w:hAnsi="Verdana"/>
      <w:b/>
      <w:sz w:val="40"/>
      <w:u w:val="single"/>
      <w:lang w:val="pt-BR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numPr>
        <w:ilvl w:val="4"/>
        <w:numId w:val="3"/>
      </w:numPr>
      <w:outlineLvl w:val="4"/>
    </w:pPr>
    <w:rPr>
      <w:b/>
      <w:lang w:val="pt-BR"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outlineLvl w:val="5"/>
    </w:pPr>
    <w:rPr>
      <w:rFonts w:ascii="Verdana" w:hAnsi="Verdana"/>
      <w:b/>
      <w:bCs/>
      <w:sz w:val="24"/>
      <w:u w:val="single"/>
      <w:lang w:val="pt-BR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ind w:left="850"/>
      <w:jc w:val="both"/>
      <w:outlineLvl w:val="6"/>
    </w:pPr>
    <w:rPr>
      <w:b/>
      <w:lang w:val="pt-BR"/>
    </w:rPr>
  </w:style>
  <w:style w:type="paragraph" w:styleId="Heading8">
    <w:name w:val="heading 8"/>
    <w:basedOn w:val="Normal"/>
    <w:next w:val="NormalIndent"/>
    <w:link w:val="Heading8Char"/>
    <w:uiPriority w:val="9"/>
    <w:qFormat/>
    <w:pPr>
      <w:numPr>
        <w:ilvl w:val="7"/>
        <w:numId w:val="1"/>
      </w:numPr>
      <w:spacing w:after="280"/>
      <w:ind w:right="-2"/>
      <w:outlineLvl w:val="7"/>
    </w:pPr>
    <w:rPr>
      <w:rFonts w:ascii="CG Times" w:hAnsi="CG Times"/>
      <w:i/>
      <w:szCs w:val="20"/>
      <w:lang w:val="pt-BR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ind w:left="1210" w:firstLine="590"/>
      <w:jc w:val="both"/>
      <w:outlineLvl w:val="8"/>
    </w:pPr>
    <w:rPr>
      <w:b/>
      <w:bCs/>
      <w:sz w:val="24"/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ormal1 Char,1 Char,h1 Char,Header 1 Char,Head1 Char,Título 1 Big Char,H1&lt;------------------ Char,Título N1 Char,H1 Char,Attribute Heading 1 Char,Arial 14 Fett Char,Arial 14 Fett1 Char,Arial 14 Fett2 Char,Heading 1- not bold Char,II+ Char"/>
    <w:link w:val="Heading1"/>
    <w:uiPriority w:val="9"/>
    <w:rPr>
      <w:rFonts w:ascii="Arial" w:hAnsi="Arial"/>
      <w:b/>
      <w:sz w:val="36"/>
      <w:lang w:val="pt-BR"/>
    </w:rPr>
  </w:style>
  <w:style w:type="character" w:customStyle="1" w:styleId="Heading2Char">
    <w:name w:val="Heading 2 Char"/>
    <w:aliases w:val="h2 Char,2 Char,Header 2 Char,H2 Char,(Alt+2) Char,Chapter Number/Appendix Letter Char,chn Char,TF-Overskrit 2 Char,H2&lt;------------------ Char,A Head Char,Attribute Heading 2 Char,a Char,Chapter Title Char,A Char,A.B.C. Char,l2 Char"/>
    <w:link w:val="Heading2"/>
    <w:uiPriority w:val="9"/>
    <w:rPr>
      <w:rFonts w:ascii="Arial" w:hAnsi="Arial"/>
      <w:b/>
      <w:sz w:val="28"/>
      <w:lang w:val="pt-BR"/>
    </w:rPr>
  </w:style>
  <w:style w:type="character" w:customStyle="1" w:styleId="Heading3Char">
    <w:name w:val="Heading 3 Char"/>
    <w:aliases w:val="H3 Char,3 Char,H3&lt;------------------ Char"/>
    <w:link w:val="Heading3"/>
    <w:uiPriority w:val="9"/>
    <w:rPr>
      <w:rFonts w:ascii="Verdana" w:hAnsi="Verdana"/>
      <w:b/>
      <w:sz w:val="22"/>
      <w:lang w:val="pt-BR"/>
    </w:rPr>
  </w:style>
  <w:style w:type="character" w:customStyle="1" w:styleId="Heading4Char">
    <w:name w:val="Heading 4 Char"/>
    <w:aliases w:val="H4 Char,4 Char"/>
    <w:link w:val="Heading4"/>
    <w:uiPriority w:val="9"/>
    <w:rPr>
      <w:rFonts w:ascii="Verdana" w:hAnsi="Verdana"/>
      <w:b/>
      <w:sz w:val="40"/>
      <w:szCs w:val="24"/>
      <w:u w:val="single"/>
      <w:lang w:val="pt-BR"/>
    </w:rPr>
  </w:style>
  <w:style w:type="character" w:customStyle="1" w:styleId="Heading5Char">
    <w:name w:val="Heading 5 Char"/>
    <w:link w:val="Heading5"/>
    <w:uiPriority w:val="9"/>
    <w:rPr>
      <w:rFonts w:ascii="Arial" w:hAnsi="Arial"/>
      <w:b/>
      <w:sz w:val="22"/>
      <w:szCs w:val="24"/>
      <w:lang w:val="pt-BR"/>
    </w:rPr>
  </w:style>
  <w:style w:type="character" w:customStyle="1" w:styleId="Heading6Char">
    <w:name w:val="Heading 6 Char"/>
    <w:link w:val="Heading6"/>
    <w:uiPriority w:val="9"/>
    <w:semiHidden/>
    <w:rPr>
      <w:rFonts w:ascii="Calibri" w:eastAsia="Times New Roman" w:hAnsi="Calibri" w:cs="Times New Roman"/>
      <w:b/>
      <w:bCs/>
      <w:sz w:val="22"/>
      <w:szCs w:val="22"/>
      <w:lang w:val="en-US" w:eastAsia="en-US"/>
    </w:rPr>
  </w:style>
  <w:style w:type="character" w:customStyle="1" w:styleId="Heading7Char">
    <w:name w:val="Heading 7 Char"/>
    <w:link w:val="Heading7"/>
    <w:uiPriority w:val="9"/>
    <w:rPr>
      <w:rFonts w:ascii="Calibri" w:eastAsia="Times New Roman" w:hAnsi="Calibri" w:cs="Times New Roman"/>
      <w:sz w:val="24"/>
      <w:szCs w:val="24"/>
      <w:lang w:val="en-US" w:eastAsia="en-US"/>
    </w:rPr>
  </w:style>
  <w:style w:type="character" w:customStyle="1" w:styleId="Heading8Char">
    <w:name w:val="Heading 8 Char"/>
    <w:link w:val="Heading8"/>
    <w:uiPriority w:val="9"/>
    <w:rPr>
      <w:rFonts w:ascii="CG Times" w:hAnsi="CG Times"/>
      <w:i/>
      <w:sz w:val="22"/>
      <w:lang w:val="pt-BR"/>
    </w:rPr>
  </w:style>
  <w:style w:type="character" w:customStyle="1" w:styleId="Heading9Char">
    <w:name w:val="Heading 9 Char"/>
    <w:link w:val="Heading9"/>
    <w:uiPriority w:val="9"/>
    <w:semiHidden/>
    <w:rPr>
      <w:rFonts w:ascii="Cambria" w:eastAsia="Times New Roman" w:hAnsi="Cambria" w:cs="Times New Roman"/>
      <w:sz w:val="22"/>
      <w:szCs w:val="22"/>
      <w:lang w:val="en-US" w:eastAsia="en-US"/>
    </w:rPr>
  </w:style>
  <w:style w:type="character" w:styleId="CommentReference">
    <w:name w:val="annotation reference"/>
    <w:uiPriority w:val="99"/>
    <w:semiHidden/>
    <w:rPr>
      <w:color w:val="FF00FF"/>
      <w:sz w:val="16"/>
      <w:shd w:val="clear" w:color="auto" w:fill="FFFF99"/>
    </w:rPr>
  </w:style>
  <w:style w:type="paragraph" w:styleId="CommentText">
    <w:name w:val="annotation text"/>
    <w:basedOn w:val="Normal"/>
    <w:link w:val="CommentTextChar"/>
    <w:uiPriority w:val="99"/>
    <w:semiHidden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1E1909"/>
    <w:rPr>
      <w:lang w:val="en-US" w:eastAsia="en-US"/>
    </w:rPr>
  </w:style>
  <w:style w:type="paragraph" w:styleId="BodyTextIndent">
    <w:name w:val="Body Text Indent"/>
    <w:basedOn w:val="Normal"/>
    <w:link w:val="BodyTextIndentChar"/>
    <w:rPr>
      <w:vanish/>
    </w:rPr>
  </w:style>
  <w:style w:type="character" w:customStyle="1" w:styleId="BodyTextIndentChar">
    <w:name w:val="Body Text Indent Char"/>
    <w:link w:val="BodyTextIndent"/>
    <w:locked/>
    <w:rsid w:val="0096407A"/>
    <w:rPr>
      <w:vanish/>
      <w:sz w:val="24"/>
      <w:lang w:val="en-US" w:eastAsia="en-US"/>
    </w:rPr>
  </w:style>
  <w:style w:type="paragraph" w:styleId="BodyText2">
    <w:name w:val="Body Text 2"/>
    <w:basedOn w:val="Normal"/>
    <w:link w:val="BodyText2Char"/>
    <w:uiPriority w:val="99"/>
    <w:pPr>
      <w:jc w:val="both"/>
    </w:pPr>
    <w:rPr>
      <w:szCs w:val="20"/>
      <w:lang w:val="pt-BR" w:eastAsia="pt-BR"/>
    </w:rPr>
  </w:style>
  <w:style w:type="character" w:customStyle="1" w:styleId="BodyText2Char">
    <w:name w:val="Body Text 2 Char"/>
    <w:link w:val="BodyText2"/>
    <w:uiPriority w:val="99"/>
    <w:semiHidden/>
    <w:rPr>
      <w:rFonts w:ascii="Arial" w:hAnsi="Arial"/>
      <w:sz w:val="22"/>
      <w:szCs w:val="24"/>
      <w:lang w:val="en-US" w:eastAsia="en-US"/>
    </w:rPr>
  </w:style>
  <w:style w:type="paragraph" w:styleId="NormalIndent">
    <w:name w:val="Normal Indent"/>
    <w:basedOn w:val="Normal"/>
    <w:link w:val="NormalIndentChar"/>
    <w:uiPriority w:val="99"/>
    <w:pPr>
      <w:spacing w:after="280"/>
      <w:ind w:left="720" w:right="-2"/>
    </w:pPr>
    <w:rPr>
      <w:szCs w:val="20"/>
      <w:lang w:val="pt-BR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ind w:left="426"/>
    </w:pPr>
    <w:rPr>
      <w:szCs w:val="20"/>
      <w:lang w:val="pt-BR"/>
    </w:rPr>
  </w:style>
  <w:style w:type="character" w:customStyle="1" w:styleId="FooterChar">
    <w:name w:val="Footer Char"/>
    <w:link w:val="Footer"/>
    <w:uiPriority w:val="99"/>
    <w:semiHidden/>
    <w:rPr>
      <w:rFonts w:ascii="Arial" w:hAnsi="Arial"/>
      <w:sz w:val="22"/>
      <w:szCs w:val="24"/>
      <w:lang w:val="en-US" w:eastAsia="en-US"/>
    </w:rPr>
  </w:style>
  <w:style w:type="paragraph" w:styleId="Header">
    <w:name w:val="header"/>
    <w:aliases w:val="h,headerU"/>
    <w:basedOn w:val="Normal"/>
    <w:link w:val="HeaderChar"/>
    <w:pPr>
      <w:tabs>
        <w:tab w:val="center" w:pos="4153"/>
        <w:tab w:val="right" w:pos="8306"/>
      </w:tabs>
      <w:ind w:left="426"/>
    </w:pPr>
    <w:rPr>
      <w:szCs w:val="20"/>
      <w:lang w:val="pt-BR"/>
    </w:rPr>
  </w:style>
  <w:style w:type="character" w:customStyle="1" w:styleId="HeaderChar">
    <w:name w:val="Header Char"/>
    <w:aliases w:val="h Char,headerU Char"/>
    <w:link w:val="Header"/>
    <w:uiPriority w:val="99"/>
    <w:semiHidden/>
    <w:rPr>
      <w:rFonts w:ascii="Arial" w:hAnsi="Arial"/>
      <w:sz w:val="22"/>
      <w:szCs w:val="24"/>
      <w:lang w:val="en-US" w:eastAsia="en-US"/>
    </w:rPr>
  </w:style>
  <w:style w:type="character" w:styleId="PageNumber">
    <w:name w:val="page number"/>
    <w:uiPriority w:val="99"/>
    <w:rPr>
      <w:rFonts w:cs="Times New Roman"/>
    </w:rPr>
  </w:style>
  <w:style w:type="paragraph" w:styleId="BodyTextIndent2">
    <w:name w:val="Body Text Indent 2"/>
    <w:basedOn w:val="Normal"/>
    <w:link w:val="BodyTextIndent2Char"/>
    <w:uiPriority w:val="99"/>
    <w:pPr>
      <w:keepNext/>
      <w:keepLines/>
      <w:ind w:left="850"/>
      <w:jc w:val="both"/>
    </w:pPr>
    <w:rPr>
      <w:rFonts w:cs="Arial"/>
      <w:i/>
      <w:iCs/>
      <w:vanish/>
      <w:color w:val="0000FF"/>
      <w:sz w:val="18"/>
      <w:lang w:val="pt-BR"/>
    </w:rPr>
  </w:style>
  <w:style w:type="character" w:customStyle="1" w:styleId="BodyTextIndent2Char">
    <w:name w:val="Body Text Indent 2 Char"/>
    <w:link w:val="BodyTextIndent2"/>
    <w:uiPriority w:val="99"/>
    <w:semiHidden/>
    <w:rPr>
      <w:rFonts w:ascii="Arial" w:hAnsi="Arial"/>
      <w:sz w:val="22"/>
      <w:szCs w:val="24"/>
      <w:lang w:val="en-US" w:eastAsia="en-US"/>
    </w:rPr>
  </w:style>
  <w:style w:type="paragraph" w:styleId="PlainText">
    <w:name w:val="Plain Text"/>
    <w:basedOn w:val="Normal"/>
    <w:link w:val="PlainTextChar"/>
    <w:rsid w:val="009052A6"/>
    <w:rPr>
      <w:rFonts w:ascii="Courier New" w:hAnsi="Courier New" w:cs="Courier New"/>
      <w:szCs w:val="20"/>
      <w:lang w:val="pt-BR" w:eastAsia="pt-BR"/>
    </w:rPr>
  </w:style>
  <w:style w:type="character" w:customStyle="1" w:styleId="PlainTextChar">
    <w:name w:val="Plain Text Char"/>
    <w:link w:val="PlainText"/>
    <w:rPr>
      <w:rFonts w:ascii="Courier New" w:hAnsi="Courier New" w:cs="Courier New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551BF2"/>
    <w:pPr>
      <w:spacing w:before="120" w:after="120"/>
    </w:pPr>
    <w:rPr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rsid w:val="00551BF2"/>
    <w:pPr>
      <w:ind w:left="200"/>
    </w:pPr>
    <w:rPr>
      <w:smallCaps/>
      <w:szCs w:val="20"/>
    </w:rPr>
  </w:style>
  <w:style w:type="paragraph" w:styleId="TOC3">
    <w:name w:val="toc 3"/>
    <w:basedOn w:val="Normal"/>
    <w:next w:val="Normal"/>
    <w:autoRedefine/>
    <w:uiPriority w:val="39"/>
    <w:rsid w:val="00551BF2"/>
    <w:pPr>
      <w:ind w:left="400"/>
    </w:pPr>
    <w:rPr>
      <w:i/>
      <w:iCs/>
      <w:szCs w:val="20"/>
    </w:rPr>
  </w:style>
  <w:style w:type="paragraph" w:styleId="TOC4">
    <w:name w:val="toc 4"/>
    <w:basedOn w:val="Normal"/>
    <w:next w:val="Normal"/>
    <w:autoRedefine/>
    <w:uiPriority w:val="39"/>
    <w:semiHidden/>
    <w:rsid w:val="00551BF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rsid w:val="00551BF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rsid w:val="00551BF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rsid w:val="00551BF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rsid w:val="00551BF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rsid w:val="00551BF2"/>
    <w:pPr>
      <w:ind w:left="1600"/>
    </w:pPr>
    <w:rPr>
      <w:sz w:val="18"/>
      <w:szCs w:val="18"/>
    </w:rPr>
  </w:style>
  <w:style w:type="character" w:styleId="Hyperlink">
    <w:name w:val="Hyperlink"/>
    <w:uiPriority w:val="99"/>
    <w:rsid w:val="00551BF2"/>
    <w:rPr>
      <w:color w:val="0000FF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4243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Pr>
      <w:rFonts w:ascii="Arial" w:hAnsi="Arial"/>
      <w:b/>
      <w:bCs/>
      <w:lang w:val="en-US" w:eastAsia="en-US"/>
    </w:rPr>
  </w:style>
  <w:style w:type="table" w:styleId="TableGrid">
    <w:name w:val="Table Grid"/>
    <w:basedOn w:val="TableNormal"/>
    <w:uiPriority w:val="59"/>
    <w:rsid w:val="009308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8Centered">
    <w:name w:val="Style Heading 8 + Centered"/>
    <w:basedOn w:val="Heading8"/>
    <w:rsid w:val="009D19FC"/>
    <w:pPr>
      <w:keepNext/>
      <w:numPr>
        <w:ilvl w:val="0"/>
        <w:numId w:val="0"/>
      </w:numPr>
      <w:tabs>
        <w:tab w:val="left" w:pos="6078"/>
      </w:tabs>
      <w:spacing w:after="0"/>
      <w:ind w:right="0"/>
      <w:jc w:val="center"/>
    </w:pPr>
    <w:rPr>
      <w:rFonts w:ascii="Arial" w:hAnsi="Arial"/>
      <w:b/>
      <w:bCs/>
      <w:i w:val="0"/>
      <w:lang w:eastAsia="pt-BR"/>
    </w:rPr>
  </w:style>
  <w:style w:type="paragraph" w:customStyle="1" w:styleId="StyleHeading212pt">
    <w:name w:val="Style Heading 2 + 12 pt"/>
    <w:basedOn w:val="Heading2"/>
    <w:rsid w:val="00587396"/>
    <w:pPr>
      <w:numPr>
        <w:numId w:val="4"/>
      </w:numPr>
      <w:autoSpaceDE w:val="0"/>
      <w:autoSpaceDN w:val="0"/>
      <w:adjustRightInd w:val="0"/>
      <w:spacing w:before="0" w:after="0"/>
    </w:pPr>
    <w:rPr>
      <w:rFonts w:cs="Arial"/>
      <w:bCs/>
      <w:sz w:val="24"/>
      <w:lang w:eastAsia="pt-BR"/>
    </w:rPr>
  </w:style>
  <w:style w:type="character" w:customStyle="1" w:styleId="NormalIndentChar">
    <w:name w:val="Normal Indent Char"/>
    <w:link w:val="NormalIndent"/>
    <w:locked/>
    <w:rsid w:val="008221F5"/>
    <w:rPr>
      <w:rFonts w:ascii="Arial" w:hAnsi="Arial"/>
      <w:sz w:val="22"/>
      <w:lang w:val="pt-BR" w:eastAsia="en-US"/>
    </w:rPr>
  </w:style>
  <w:style w:type="character" w:customStyle="1" w:styleId="CharChar">
    <w:name w:val="Char Char"/>
    <w:rsid w:val="009D2A23"/>
    <w:rPr>
      <w:lang w:val="pt-BR" w:eastAsia="pt-BR"/>
    </w:rPr>
  </w:style>
  <w:style w:type="paragraph" w:customStyle="1" w:styleId="TableText">
    <w:name w:val="TableText"/>
    <w:rsid w:val="009D2A23"/>
    <w:pPr>
      <w:keepNext/>
      <w:spacing w:before="120" w:after="120"/>
    </w:pPr>
    <w:rPr>
      <w:rFonts w:ascii="Arial" w:hAnsi="Arial"/>
      <w:lang w:val="pt-BR"/>
    </w:rPr>
  </w:style>
  <w:style w:type="paragraph" w:customStyle="1" w:styleId="TableHeading">
    <w:name w:val="TableHeading"/>
    <w:basedOn w:val="Normal"/>
    <w:rsid w:val="009D2A23"/>
    <w:pPr>
      <w:spacing w:before="120" w:after="120"/>
      <w:ind w:left="86"/>
    </w:pPr>
    <w:rPr>
      <w:rFonts w:ascii="Arial Bold" w:hAnsi="Arial Bold"/>
      <w:b/>
      <w:bCs/>
      <w:szCs w:val="16"/>
    </w:rPr>
  </w:style>
  <w:style w:type="character" w:customStyle="1" w:styleId="TextToEditOrLeave">
    <w:name w:val="TextToEditOrLeave"/>
    <w:rsid w:val="009D2A23"/>
    <w:rPr>
      <w:i/>
      <w:color w:val="FF0000"/>
    </w:rPr>
  </w:style>
  <w:style w:type="paragraph" w:customStyle="1" w:styleId="Ttulo3H33H3------------------">
    <w:name w:val="Título 3.H3.3.H3&lt;------------------"/>
    <w:basedOn w:val="Normal"/>
    <w:rsid w:val="00352DCE"/>
    <w:pPr>
      <w:tabs>
        <w:tab w:val="num" w:pos="1800"/>
      </w:tabs>
      <w:ind w:left="1224" w:hanging="504"/>
    </w:pPr>
    <w:rPr>
      <w:sz w:val="24"/>
      <w:lang w:val="pt-BR" w:eastAsia="pt-BR"/>
    </w:rPr>
  </w:style>
  <w:style w:type="paragraph" w:styleId="BalloonText">
    <w:name w:val="Balloon Text"/>
    <w:basedOn w:val="Normal"/>
    <w:link w:val="BalloonTextChar"/>
    <w:uiPriority w:val="99"/>
    <w:rsid w:val="007879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7879B3"/>
    <w:rPr>
      <w:rFonts w:ascii="Tahoma" w:hAnsi="Tahoma"/>
      <w:sz w:val="16"/>
      <w:lang w:val="en-US" w:eastAsia="en-US"/>
    </w:rPr>
  </w:style>
  <w:style w:type="paragraph" w:customStyle="1" w:styleId="TtulodeSeodeCasodeUso">
    <w:name w:val="Título de Seção de Caso de Uso"/>
    <w:basedOn w:val="Heading1"/>
    <w:rsid w:val="00142CFA"/>
    <w:pPr>
      <w:keepLines w:val="0"/>
      <w:pageBreakBefore w:val="0"/>
      <w:numPr>
        <w:numId w:val="5"/>
      </w:numPr>
      <w:spacing w:before="360" w:after="60"/>
    </w:pPr>
    <w:rPr>
      <w:kern w:val="28"/>
      <w:sz w:val="28"/>
      <w:lang w:eastAsia="pt-BR"/>
    </w:rPr>
  </w:style>
  <w:style w:type="paragraph" w:customStyle="1" w:styleId="AoSistema">
    <w:name w:val="Ação Sistema"/>
    <w:basedOn w:val="Heading1"/>
    <w:rsid w:val="00142CFA"/>
    <w:pPr>
      <w:keepLines w:val="0"/>
      <w:pageBreakBefore w:val="0"/>
      <w:numPr>
        <w:ilvl w:val="2"/>
        <w:numId w:val="5"/>
      </w:numPr>
      <w:spacing w:before="120" w:after="60"/>
    </w:pPr>
    <w:rPr>
      <w:b w:val="0"/>
      <w:kern w:val="28"/>
      <w:sz w:val="20"/>
      <w:lang w:eastAsia="pt-BR"/>
    </w:rPr>
  </w:style>
  <w:style w:type="paragraph" w:styleId="ListParagraph">
    <w:name w:val="List Paragraph"/>
    <w:basedOn w:val="Normal"/>
    <w:uiPriority w:val="34"/>
    <w:qFormat/>
    <w:rsid w:val="000B1FD5"/>
    <w:pPr>
      <w:ind w:left="720"/>
    </w:pPr>
    <w:rPr>
      <w:rFonts w:ascii="Calibri" w:eastAsia="Calibri" w:hAnsi="Calibri"/>
      <w:szCs w:val="22"/>
      <w:lang w:val="pt-BR"/>
    </w:rPr>
  </w:style>
  <w:style w:type="paragraph" w:customStyle="1" w:styleId="Regradenegocio">
    <w:name w:val="Regra de negocio"/>
    <w:basedOn w:val="Normal"/>
    <w:qFormat/>
    <w:rsid w:val="00F643B1"/>
    <w:pPr>
      <w:numPr>
        <w:numId w:val="7"/>
      </w:numPr>
      <w:spacing w:before="240" w:after="120"/>
      <w:outlineLvl w:val="2"/>
    </w:pPr>
    <w:rPr>
      <w:lang w:val="pt-BR"/>
    </w:rPr>
  </w:style>
  <w:style w:type="paragraph" w:customStyle="1" w:styleId="FluxoAlternativo">
    <w:name w:val="Fluxo Alternativo"/>
    <w:basedOn w:val="Heading4"/>
    <w:qFormat/>
    <w:rsid w:val="00175E61"/>
    <w:pPr>
      <w:numPr>
        <w:numId w:val="8"/>
      </w:numPr>
      <w:spacing w:before="240" w:after="120"/>
      <w:ind w:left="862" w:hanging="862"/>
      <w:jc w:val="left"/>
    </w:pPr>
    <w:rPr>
      <w:rFonts w:ascii="Arial" w:hAnsi="Arial" w:cs="Arial"/>
      <w:sz w:val="22"/>
      <w:szCs w:val="22"/>
      <w:u w:val="none"/>
    </w:rPr>
  </w:style>
  <w:style w:type="table" w:styleId="LightGrid-Accent1">
    <w:name w:val="Light Grid Accent 1"/>
    <w:basedOn w:val="TableNormal"/>
    <w:uiPriority w:val="62"/>
    <w:rsid w:val="00644A65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A5F4A"/>
    <w:pPr>
      <w:pageBreakBefore w:val="0"/>
      <w:numPr>
        <w:numId w:val="0"/>
      </w:numPr>
      <w:spacing w:before="240" w:after="0" w:line="259" w:lineRule="auto"/>
      <w:outlineLvl w:val="9"/>
    </w:pPr>
    <w:rPr>
      <w:rFonts w:ascii="Calibri Light" w:hAnsi="Calibri Light"/>
      <w:b w:val="0"/>
      <w:color w:val="2E74B5"/>
      <w:sz w:val="32"/>
      <w:szCs w:val="32"/>
      <w:lang w:val="en-US"/>
    </w:rPr>
  </w:style>
  <w:style w:type="character" w:styleId="FollowedHyperlink">
    <w:name w:val="FollowedHyperlink"/>
    <w:rsid w:val="006C06B1"/>
    <w:rPr>
      <w:color w:val="954F72"/>
      <w:u w:val="single"/>
    </w:rPr>
  </w:style>
  <w:style w:type="table" w:styleId="TableGrid8">
    <w:name w:val="Table Grid 8"/>
    <w:basedOn w:val="TableNormal"/>
    <w:rsid w:val="004C0297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vision">
    <w:name w:val="Revision"/>
    <w:hidden/>
    <w:uiPriority w:val="99"/>
    <w:semiHidden/>
    <w:rsid w:val="00A33590"/>
    <w:rPr>
      <w:rFonts w:ascii="Arial" w:hAnsi="Arial"/>
      <w:sz w:val="22"/>
      <w:szCs w:val="24"/>
    </w:rPr>
  </w:style>
  <w:style w:type="paragraph" w:styleId="BodyText">
    <w:name w:val="Body Text"/>
    <w:basedOn w:val="Normal"/>
    <w:link w:val="BodyTextChar"/>
    <w:rsid w:val="00955234"/>
    <w:pPr>
      <w:spacing w:after="120"/>
      <w:ind w:left="426"/>
    </w:pPr>
    <w:rPr>
      <w:szCs w:val="20"/>
      <w:lang w:val="pt-BR"/>
    </w:rPr>
  </w:style>
  <w:style w:type="character" w:customStyle="1" w:styleId="BodyTextChar">
    <w:name w:val="Body Text Char"/>
    <w:link w:val="BodyText"/>
    <w:rsid w:val="00955234"/>
    <w:rPr>
      <w:rFonts w:ascii="Arial" w:hAnsi="Arial"/>
      <w:sz w:val="22"/>
      <w:lang w:val="pt-BR"/>
    </w:rPr>
  </w:style>
  <w:style w:type="paragraph" w:customStyle="1" w:styleId="ListaRF">
    <w:name w:val="Lista_RF"/>
    <w:basedOn w:val="Normal"/>
    <w:next w:val="BlockText"/>
    <w:link w:val="ListaRFChar"/>
    <w:qFormat/>
    <w:rsid w:val="00E32467"/>
    <w:pPr>
      <w:numPr>
        <w:numId w:val="9"/>
      </w:numPr>
      <w:spacing w:before="120" w:after="120"/>
      <w:outlineLvl w:val="2"/>
    </w:pPr>
    <w:rPr>
      <w:rFonts w:eastAsia="Calibri"/>
      <w:b/>
      <w:szCs w:val="22"/>
    </w:rPr>
  </w:style>
  <w:style w:type="character" w:customStyle="1" w:styleId="ListaRFChar">
    <w:name w:val="Lista_RF Char"/>
    <w:link w:val="ListaRF"/>
    <w:rsid w:val="00E32467"/>
    <w:rPr>
      <w:rFonts w:ascii="Arial" w:eastAsia="Calibri" w:hAnsi="Arial"/>
      <w:b/>
      <w:sz w:val="22"/>
      <w:szCs w:val="22"/>
    </w:rPr>
  </w:style>
  <w:style w:type="paragraph" w:styleId="BlockText">
    <w:name w:val="Block Text"/>
    <w:basedOn w:val="Normal"/>
    <w:rsid w:val="00E32467"/>
    <w:pPr>
      <w:spacing w:after="120"/>
      <w:ind w:left="1440" w:right="1440"/>
    </w:pPr>
    <w:rPr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F03ED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apple-converted-space">
    <w:name w:val="apple-converted-space"/>
    <w:rsid w:val="00854D86"/>
  </w:style>
  <w:style w:type="character" w:customStyle="1" w:styleId="bj5wx45vk0nngpivle0">
    <w:name w:val="bj_5wx45vk0nngpivle_0"/>
    <w:basedOn w:val="DefaultParagraphFont"/>
    <w:rsid w:val="0010689A"/>
  </w:style>
  <w:style w:type="paragraph" w:customStyle="1" w:styleId="Ttulo3H33H3------------------0">
    <w:name w:val="Título 3;H3;3;H3&lt;------------------"/>
    <w:basedOn w:val="Normal"/>
    <w:rsid w:val="00271D6B"/>
    <w:pPr>
      <w:tabs>
        <w:tab w:val="num" w:pos="1800"/>
      </w:tabs>
      <w:ind w:left="1224" w:hanging="504"/>
    </w:pPr>
    <w:rPr>
      <w:sz w:val="24"/>
      <w:lang w:val="pt-BR" w:eastAsia="pt-BR"/>
    </w:rPr>
  </w:style>
  <w:style w:type="character" w:customStyle="1" w:styleId="dsza0yftium3j5aqt0">
    <w:name w:val="d_sza0yftium3j5aqt_0"/>
    <w:basedOn w:val="DefaultParagraphFont"/>
    <w:rsid w:val="00A14A88"/>
  </w:style>
  <w:style w:type="character" w:customStyle="1" w:styleId="Mention">
    <w:name w:val="Mention"/>
    <w:basedOn w:val="DefaultParagraphFont"/>
    <w:uiPriority w:val="99"/>
    <w:semiHidden/>
    <w:unhideWhenUsed/>
    <w:rsid w:val="00F5476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8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9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4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288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7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275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884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54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416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0100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7659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5522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52860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9907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68056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57715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31299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2828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8390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23771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23131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87322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440585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6607554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8413855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64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8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05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73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99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807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75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53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50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3.xml"/><Relationship Id="rId26" Type="http://schemas.openxmlformats.org/officeDocument/2006/relationships/control" Target="activeX/activeX7.xml"/><Relationship Id="rId21" Type="http://schemas.openxmlformats.org/officeDocument/2006/relationships/image" Target="media/image7.wmf"/><Relationship Id="rId34" Type="http://schemas.openxmlformats.org/officeDocument/2006/relationships/package" Target="embeddings/Microsoft_Excel_Worksheet2.xlsx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emf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2.xml"/><Relationship Id="rId20" Type="http://schemas.openxmlformats.org/officeDocument/2006/relationships/control" Target="activeX/activeX4.xml"/><Relationship Id="rId29" Type="http://schemas.openxmlformats.org/officeDocument/2006/relationships/image" Target="media/image11.w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control" Target="activeX/activeX6.xml"/><Relationship Id="rId32" Type="http://schemas.openxmlformats.org/officeDocument/2006/relationships/package" Target="embeddings/Microsoft_Excel_Worksheet1.xlsx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control" Target="activeX/activeX8.xml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wmf"/><Relationship Id="rId31" Type="http://schemas.openxmlformats.org/officeDocument/2006/relationships/image" Target="media/image12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ntrol" Target="activeX/activeX1.xml"/><Relationship Id="rId22" Type="http://schemas.openxmlformats.org/officeDocument/2006/relationships/control" Target="activeX/activeX5.xml"/><Relationship Id="rId27" Type="http://schemas.openxmlformats.org/officeDocument/2006/relationships/image" Target="media/image10.wmf"/><Relationship Id="rId30" Type="http://schemas.openxmlformats.org/officeDocument/2006/relationships/control" Target="activeX/activeX9.xml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99996\Dados%20de%20aplicativos\Microsoft\Modelos\soda.dot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A2422CFF971F478DA383BF2E2595C3" ma:contentTypeVersion="1" ma:contentTypeDescription="Create a new document." ma:contentTypeScope="" ma:versionID="7eb4f69a203338d5892c66d113fd5841">
  <xsd:schema xmlns:xsd="http://www.w3.org/2001/XMLSchema" xmlns:xs="http://www.w3.org/2001/XMLSchema" xmlns:p="http://schemas.microsoft.com/office/2006/metadata/properties" xmlns:ns2="f0430d7b-77e9-47b1-b224-254adbd6f33f" targetNamespace="http://schemas.microsoft.com/office/2006/metadata/properties" ma:root="true" ma:fieldsID="80cf2e73f5c95cbefbfcb5649cc24578" ns2:_="">
    <xsd:import namespace="f0430d7b-77e9-47b1-b224-254adbd6f33f"/>
    <xsd:element name="properties">
      <xsd:complexType>
        <xsd:sequence>
          <xsd:element name="documentManagement">
            <xsd:complexType>
              <xsd:all>
                <xsd:element ref="ns2:Workflow_x0020_Documento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30d7b-77e9-47b1-b224-254adbd6f33f" elementFormDefault="qualified">
    <xsd:import namespace="http://schemas.microsoft.com/office/2006/documentManagement/types"/>
    <xsd:import namespace="http://schemas.microsoft.com/office/infopath/2007/PartnerControls"/>
    <xsd:element name="Workflow_x0020_Documentos" ma:index="8" nillable="true" ma:displayName="Workflow Documentos" ma:internalName="Workflow_x0020_Documentos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Workflow_x0020_Documentos xmlns="f0430d7b-77e9-47b1-b224-254adbd6f33f">
      <Url xsi:nil="true"/>
      <Description xsi:nil="true"/>
    </Workflow_x0020_Documento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A08F77-60FB-48DA-B83A-4D28D34AC7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430d7b-77e9-47b1-b224-254adbd6f3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A8A25C-71E3-40BE-AA4B-81BCD7B4EA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46688A-7481-4F88-BA86-9B92760EE181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f0430d7b-77e9-47b1-b224-254adbd6f33f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B3ADDB72-65DB-4A36-BCA0-AF1F69019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soda.dot</Template>
  <TotalTime>722</TotalTime>
  <Pages>6</Pages>
  <Words>517</Words>
  <Characters>4553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658</vt:lpstr>
      <vt:lpstr>658</vt:lpstr>
    </vt:vector>
  </TitlesOfParts>
  <Company>TNL PCS SA</Company>
  <LinksUpToDate>false</LinksUpToDate>
  <CharactersWithSpaces>5060</CharactersWithSpaces>
  <SharedDoc>false</SharedDoc>
  <HLinks>
    <vt:vector size="348" baseType="variant">
      <vt:variant>
        <vt:i4>1769520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_Toc425329345</vt:lpwstr>
      </vt:variant>
      <vt:variant>
        <vt:i4>1769520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_Toc425329344</vt:lpwstr>
      </vt:variant>
      <vt:variant>
        <vt:i4>1769520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_Toc425329343</vt:lpwstr>
      </vt:variant>
      <vt:variant>
        <vt:i4>1769520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_Toc425329342</vt:lpwstr>
      </vt:variant>
      <vt:variant>
        <vt:i4>1769520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_Toc425329341</vt:lpwstr>
      </vt:variant>
      <vt:variant>
        <vt:i4>1769520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_Toc425329340</vt:lpwstr>
      </vt:variant>
      <vt:variant>
        <vt:i4>1835056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_Toc425329339</vt:lpwstr>
      </vt:variant>
      <vt:variant>
        <vt:i4>1835056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_Toc425329338</vt:lpwstr>
      </vt:variant>
      <vt:variant>
        <vt:i4>1835056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_Toc425329337</vt:lpwstr>
      </vt:variant>
      <vt:variant>
        <vt:i4>1835056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_Toc425329336</vt:lpwstr>
      </vt:variant>
      <vt:variant>
        <vt:i4>1835056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_Toc425329335</vt:lpwstr>
      </vt:variant>
      <vt:variant>
        <vt:i4>1835056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_Toc425329334</vt:lpwstr>
      </vt:variant>
      <vt:variant>
        <vt:i4>1835056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_Toc425329333</vt:lpwstr>
      </vt:variant>
      <vt:variant>
        <vt:i4>1835056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_Toc425329332</vt:lpwstr>
      </vt:variant>
      <vt:variant>
        <vt:i4>1835056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_Toc425329331</vt:lpwstr>
      </vt:variant>
      <vt:variant>
        <vt:i4>1835056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_Toc425329330</vt:lpwstr>
      </vt:variant>
      <vt:variant>
        <vt:i4>1900592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_Toc425329329</vt:lpwstr>
      </vt:variant>
      <vt:variant>
        <vt:i4>1900592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_Toc425329328</vt:lpwstr>
      </vt:variant>
      <vt:variant>
        <vt:i4>1900592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_Toc425329327</vt:lpwstr>
      </vt:variant>
      <vt:variant>
        <vt:i4>1900592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_Toc425329326</vt:lpwstr>
      </vt:variant>
      <vt:variant>
        <vt:i4>1900592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_Toc425329325</vt:lpwstr>
      </vt:variant>
      <vt:variant>
        <vt:i4>1900592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_Toc425329324</vt:lpwstr>
      </vt:variant>
      <vt:variant>
        <vt:i4>1900592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_Toc425329323</vt:lpwstr>
      </vt:variant>
      <vt:variant>
        <vt:i4>1900592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_Toc425329322</vt:lpwstr>
      </vt:variant>
      <vt:variant>
        <vt:i4>1900592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_Toc425329321</vt:lpwstr>
      </vt:variant>
      <vt:variant>
        <vt:i4>1900592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_Toc425329320</vt:lpwstr>
      </vt:variant>
      <vt:variant>
        <vt:i4>1966128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_Toc425329319</vt:lpwstr>
      </vt:variant>
      <vt:variant>
        <vt:i4>1966128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_Toc425329318</vt:lpwstr>
      </vt:variant>
      <vt:variant>
        <vt:i4>1966128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_Toc425329317</vt:lpwstr>
      </vt:variant>
      <vt:variant>
        <vt:i4>1966128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_Toc425329316</vt:lpwstr>
      </vt:variant>
      <vt:variant>
        <vt:i4>1966128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_Toc425329315</vt:lpwstr>
      </vt:variant>
      <vt:variant>
        <vt:i4>1966128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_Toc425329314</vt:lpwstr>
      </vt:variant>
      <vt:variant>
        <vt:i4>1966128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_Toc425329313</vt:lpwstr>
      </vt:variant>
      <vt:variant>
        <vt:i4>1966128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_Toc425329312</vt:lpwstr>
      </vt:variant>
      <vt:variant>
        <vt:i4>1966128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_Toc425329311</vt:lpwstr>
      </vt:variant>
      <vt:variant>
        <vt:i4>1966128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_Toc425329310</vt:lpwstr>
      </vt:variant>
      <vt:variant>
        <vt:i4>2031664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_Toc425329309</vt:lpwstr>
      </vt:variant>
      <vt:variant>
        <vt:i4>2031664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_Toc425329308</vt:lpwstr>
      </vt:variant>
      <vt:variant>
        <vt:i4>2031664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_Toc425329307</vt:lpwstr>
      </vt:variant>
      <vt:variant>
        <vt:i4>2031664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_Toc425329306</vt:lpwstr>
      </vt:variant>
      <vt:variant>
        <vt:i4>2031664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_Toc425329305</vt:lpwstr>
      </vt:variant>
      <vt:variant>
        <vt:i4>2031664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_Toc425329304</vt:lpwstr>
      </vt:variant>
      <vt:variant>
        <vt:i4>2031664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_Toc425329303</vt:lpwstr>
      </vt:variant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_Toc425329302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_Toc425329301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_Toc425329300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_Toc425329299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_Toc425329298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_Toc425329297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_Toc425329296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_Toc425329295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_Toc425329294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_Toc425329293</vt:lpwstr>
      </vt:variant>
      <vt:variant>
        <vt:i4>1441841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_Toc425329292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_Toc425329291</vt:lpwstr>
      </vt:variant>
      <vt:variant>
        <vt:i4>1441841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_Toc425329290</vt:lpwstr>
      </vt:variant>
      <vt:variant>
        <vt:i4>1507377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_Toc425329289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_Toc425329288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658</dc:title>
  <dc:creator>leo.carvalho@accenture.com</dc:creator>
  <cp:lastModifiedBy>Fernandes, Thiago</cp:lastModifiedBy>
  <cp:revision>62</cp:revision>
  <cp:lastPrinted>2015-03-09T13:25:00Z</cp:lastPrinted>
  <dcterms:created xsi:type="dcterms:W3CDTF">2017-07-12T21:43:00Z</dcterms:created>
  <dcterms:modified xsi:type="dcterms:W3CDTF">2017-08-28T13:32:00Z</dcterms:modified>
</cp:coreProperties>
</file>